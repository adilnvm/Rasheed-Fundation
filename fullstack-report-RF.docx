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0FFBE" w14:textId="07B40B19" w:rsidR="00D077E9" w:rsidRDefault="00B405E7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497BEA81" wp14:editId="11604BA5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treet view with city buildings, market and street sing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0C011EB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94FE1A3" w14:textId="58D3286E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5A33D3" wp14:editId="0E90CC90">
                      <wp:extent cx="3505200" cy="120015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5200" cy="12001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16AAEE" w14:textId="3D1C0B8D" w:rsidR="00B405E7" w:rsidRDefault="00B405E7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Internship Report – I</w:t>
                                  </w:r>
                                </w:p>
                                <w:p w14:paraId="4F867BD4" w14:textId="77777777" w:rsidR="00B405E7" w:rsidRPr="00D86945" w:rsidRDefault="00B405E7" w:rsidP="00D077E9">
                                  <w:pPr>
                                    <w:pStyle w:val="Title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15A33D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6pt;height: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" filled="f" stroked="f" strokeweight=".5pt">
                      <v:textbox>
                        <w:txbxContent>
                          <w:p w14:paraId="4B16AAEE" w14:textId="3D1C0B8D" w:rsidR="00B405E7" w:rsidRDefault="00B405E7" w:rsidP="00D077E9">
                            <w:pPr>
                              <w:pStyle w:val="Title"/>
                              <w:spacing w:after="0"/>
                            </w:pPr>
                            <w:r>
                              <w:t>Internship Report – I</w:t>
                            </w:r>
                          </w:p>
                          <w:p w14:paraId="4F867BD4" w14:textId="77777777" w:rsidR="00B405E7" w:rsidRPr="00D86945" w:rsidRDefault="00B405E7" w:rsidP="00D077E9">
                            <w:pPr>
                              <w:pStyle w:val="Title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88FD3E0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2A85A79" wp14:editId="4FA3A5DA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C6DB49D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B04CD7F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37C1A2C" w14:textId="0E817BE0" w:rsidR="00D077E9" w:rsidRDefault="00D077E9" w:rsidP="00D077E9">
            <w:pPr>
              <w:rPr>
                <w:noProof/>
              </w:rPr>
            </w:pPr>
          </w:p>
        </w:tc>
      </w:tr>
      <w:tr w:rsidR="00D077E9" w14:paraId="24DBE493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3758DA8530E4441AE05779E079BD16E"/>
              </w:placeholder>
              <w15:appearance w15:val="hidden"/>
            </w:sdtPr>
            <w:sdtEndPr>
              <w:rPr>
                <w:bCs/>
                <w:sz w:val="44"/>
                <w:szCs w:val="36"/>
              </w:rPr>
            </w:sdtEndPr>
            <w:sdtContent>
              <w:p w14:paraId="124C4DDE" w14:textId="0F0DB7F0" w:rsidR="00D077E9" w:rsidRPr="00B405E7" w:rsidRDefault="00B405E7" w:rsidP="00D077E9">
                <w:pPr>
                  <w:rPr>
                    <w:bCs/>
                    <w:sz w:val="44"/>
                    <w:szCs w:val="36"/>
                  </w:rPr>
                </w:pPr>
                <w:r w:rsidRPr="00B405E7">
                  <w:rPr>
                    <w:rStyle w:val="SubtitleChar"/>
                    <w:bCs/>
                    <w:sz w:val="48"/>
                    <w:szCs w:val="36"/>
                  </w:rPr>
                  <w:t>July 2025</w:t>
                </w:r>
              </w:p>
            </w:sdtContent>
          </w:sdt>
          <w:p w14:paraId="1453F12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41E8A7D" wp14:editId="070E8F1D">
                      <wp:extent cx="2571750" cy="9525"/>
                      <wp:effectExtent l="19050" t="19050" r="19050" b="28575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71750" cy="952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8481B69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02.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62A4B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BA17F00" w14:textId="77777777" w:rsidR="00D077E9" w:rsidRPr="00B405E7" w:rsidRDefault="00D077E9" w:rsidP="00D077E9">
            <w:pPr>
              <w:rPr>
                <w:b w:val="0"/>
                <w:bCs/>
                <w:noProof/>
                <w:sz w:val="12"/>
                <w:szCs w:val="12"/>
              </w:rPr>
            </w:pPr>
          </w:p>
          <w:p w14:paraId="32E2E9B2" w14:textId="78CEA621" w:rsidR="00D077E9" w:rsidRPr="00B405E7" w:rsidRDefault="00B405E7" w:rsidP="00D077E9">
            <w:pPr>
              <w:rPr>
                <w:b w:val="0"/>
                <w:bCs/>
                <w:sz w:val="40"/>
                <w:szCs w:val="32"/>
              </w:rPr>
            </w:pPr>
            <w:r w:rsidRPr="00B405E7">
              <w:rPr>
                <w:b w:val="0"/>
                <w:bCs/>
                <w:sz w:val="40"/>
                <w:szCs w:val="32"/>
              </w:rPr>
              <w:t>ADIL IQBAL</w:t>
            </w:r>
          </w:p>
          <w:p w14:paraId="5B9BF447" w14:textId="7BA6018C" w:rsidR="00B405E7" w:rsidRPr="00B405E7" w:rsidRDefault="00B405E7" w:rsidP="00D077E9">
            <w:pPr>
              <w:rPr>
                <w:b w:val="0"/>
                <w:bCs/>
                <w:sz w:val="40"/>
                <w:szCs w:val="32"/>
              </w:rPr>
            </w:pPr>
            <w:r>
              <w:rPr>
                <w:b w:val="0"/>
                <w:bCs/>
                <w:sz w:val="40"/>
                <w:szCs w:val="32"/>
              </w:rPr>
              <w:t>Intern – Rasheed Foundations</w:t>
            </w:r>
          </w:p>
          <w:p w14:paraId="462C1985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22DCAC67" w14:textId="257EDA17" w:rsidR="00D077E9" w:rsidRDefault="00B405E7">
      <w:pPr>
        <w:spacing w:after="20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5EEBAD5" wp14:editId="3D79B10B">
            <wp:simplePos x="0" y="0"/>
            <wp:positionH relativeFrom="margin">
              <wp:posOffset>4497705</wp:posOffset>
            </wp:positionH>
            <wp:positionV relativeFrom="paragraph">
              <wp:posOffset>6880860</wp:posOffset>
            </wp:positionV>
            <wp:extent cx="11906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27" y="21228"/>
                <wp:lineTo x="21427" y="0"/>
                <wp:lineTo x="0" y="0"/>
              </wp:wrapPolygon>
            </wp:wrapThrough>
            <wp:docPr id="26411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11891" name="Picture 2641118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993C48A" wp14:editId="3EADD82B">
                <wp:simplePos x="0" y="0"/>
                <wp:positionH relativeFrom="margin">
                  <wp:align>left</wp:align>
                </wp:positionH>
                <wp:positionV relativeFrom="paragraph">
                  <wp:posOffset>1527810</wp:posOffset>
                </wp:positionV>
                <wp:extent cx="3257550" cy="12001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470DA" w14:textId="2EC91FE5" w:rsidR="00B405E7" w:rsidRPr="00B405E7" w:rsidRDefault="00B405E7">
                            <w:pPr>
                              <w:rPr>
                                <w:sz w:val="56"/>
                                <w:szCs w:val="48"/>
                              </w:rPr>
                            </w:pPr>
                            <w:r w:rsidRPr="00B405E7">
                              <w:rPr>
                                <w:sz w:val="56"/>
                                <w:szCs w:val="48"/>
                              </w:rPr>
                              <w:t>Full Stack Web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3C48A" id="Text Box 2" o:spid="_x0000_s1027" type="#_x0000_t202" style="position:absolute;margin-left:0;margin-top:120.3pt;width:256.5pt;height:94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">
                <v:textbox>
                  <w:txbxContent>
                    <w:p w14:paraId="47E470DA" w14:textId="2EC91FE5" w:rsidR="00B405E7" w:rsidRPr="00B405E7" w:rsidRDefault="00B405E7">
                      <w:pPr>
                        <w:rPr>
                          <w:sz w:val="56"/>
                          <w:szCs w:val="48"/>
                        </w:rPr>
                      </w:pPr>
                      <w:r w:rsidRPr="00B405E7">
                        <w:rPr>
                          <w:sz w:val="56"/>
                          <w:szCs w:val="48"/>
                        </w:rPr>
                        <w:t>Full Stack Web Development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DD5F6C8" wp14:editId="00D9603E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4B9F6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81D4C1" wp14:editId="1A72B986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83B638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</w:p>
    <w:p w14:paraId="06CEAC76" w14:textId="40965612" w:rsidR="00D077E9" w:rsidRDefault="00B405E7" w:rsidP="00B405E7">
      <w:pPr>
        <w:pStyle w:val="Heading1"/>
        <w:jc w:val="center"/>
      </w:pPr>
      <w:r>
        <w:lastRenderedPageBreak/>
        <w:t>Introduction</w:t>
      </w:r>
    </w:p>
    <w:tbl>
      <w:tblPr>
        <w:tblW w:w="10129" w:type="dxa"/>
        <w:tblInd w:w="-9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29"/>
      </w:tblGrid>
      <w:tr w:rsidR="00B405E7" w14:paraId="45BF7891" w14:textId="77777777" w:rsidTr="00023593">
        <w:trPr>
          <w:trHeight w:val="3546"/>
        </w:trPr>
        <w:tc>
          <w:tcPr>
            <w:tcW w:w="10129" w:type="dxa"/>
          </w:tcPr>
          <w:p w14:paraId="3405599C" w14:textId="77777777" w:rsidR="00B405E7" w:rsidRPr="00B405E7" w:rsidRDefault="00B405E7" w:rsidP="00B405E7">
            <w:pPr>
              <w:pStyle w:val="Content"/>
              <w:spacing w:line="360" w:lineRule="auto"/>
            </w:pPr>
            <w:r w:rsidRPr="00B405E7">
              <w:t xml:space="preserve">This document serves as a comprehensive record of the On-the-Job Training (OJT) undertaken by the student as part of the </w:t>
            </w:r>
            <w:r w:rsidRPr="00B405E7">
              <w:rPr>
                <w:b/>
                <w:bCs/>
              </w:rPr>
              <w:t>B.Sc. Computer Science</w:t>
            </w:r>
            <w:r w:rsidRPr="00B405E7">
              <w:t xml:space="preserve"> curriculum at </w:t>
            </w:r>
            <w:r w:rsidRPr="00B405E7">
              <w:rPr>
                <w:b/>
                <w:bCs/>
              </w:rPr>
              <w:t>SIES (Nerul) College</w:t>
            </w:r>
            <w:r w:rsidRPr="00B405E7">
              <w:t xml:space="preserve">. The internship was conducted at </w:t>
            </w:r>
            <w:r w:rsidRPr="00B405E7">
              <w:rPr>
                <w:b/>
                <w:bCs/>
              </w:rPr>
              <w:t>Rasheed Foundation</w:t>
            </w:r>
            <w:r w:rsidRPr="00B405E7">
              <w:t xml:space="preserve"> during the academic period of </w:t>
            </w:r>
            <w:r w:rsidRPr="00B405E7">
              <w:rPr>
                <w:b/>
                <w:bCs/>
              </w:rPr>
              <w:t>July – August 2025</w:t>
            </w:r>
            <w:r w:rsidRPr="00B405E7">
              <w:t>.</w:t>
            </w:r>
          </w:p>
          <w:p w14:paraId="4C4B78BB" w14:textId="77777777" w:rsidR="00B405E7" w:rsidRPr="00B405E7" w:rsidRDefault="00B405E7" w:rsidP="00B405E7">
            <w:pPr>
              <w:pStyle w:val="Content"/>
              <w:spacing w:line="360" w:lineRule="auto"/>
            </w:pPr>
            <w:r w:rsidRPr="00B405E7">
              <w:t xml:space="preserve">The primary objective of this internship was to gain practical exposure in the domain of </w:t>
            </w:r>
            <w:r w:rsidRPr="00B405E7">
              <w:rPr>
                <w:b/>
                <w:bCs/>
              </w:rPr>
              <w:t>Full Stack Development</w:t>
            </w:r>
            <w:r w:rsidRPr="00B405E7">
              <w:t>, complementing the theoretical knowledge acquired in college with real-world application. This report outlines the tasks completed, theoretical concepts learned through official course materials, and practical exercises implemented throughout the internship period.</w:t>
            </w:r>
          </w:p>
          <w:p w14:paraId="06638D95" w14:textId="77777777" w:rsidR="00B405E7" w:rsidRDefault="00B405E7" w:rsidP="00B405E7">
            <w:pPr>
              <w:pStyle w:val="Content"/>
              <w:spacing w:line="360" w:lineRule="auto"/>
            </w:pPr>
            <w:r w:rsidRPr="00B405E7">
              <w:t>Through this report, the student's technical growth, level of understanding, and ability to apply concepts to actual development work are documented for evaluation and future reference.</w:t>
            </w:r>
          </w:p>
          <w:p w14:paraId="7031AF39" w14:textId="77777777" w:rsidR="001B7CAF" w:rsidRPr="00B405E7" w:rsidRDefault="001B7CAF" w:rsidP="00B405E7">
            <w:pPr>
              <w:pStyle w:val="Content"/>
              <w:spacing w:line="360" w:lineRule="auto"/>
            </w:pPr>
          </w:p>
          <w:p w14:paraId="3C488913" w14:textId="4E51D280" w:rsidR="00B405E7" w:rsidRDefault="00B405E7" w:rsidP="00B405E7">
            <w:pPr>
              <w:pStyle w:val="Content"/>
            </w:pPr>
          </w:p>
        </w:tc>
      </w:tr>
      <w:tr w:rsidR="00DF027C" w14:paraId="3E5963DA" w14:textId="77777777" w:rsidTr="00023593">
        <w:trPr>
          <w:trHeight w:val="1899"/>
        </w:trPr>
        <w:tc>
          <w:tcPr>
            <w:tcW w:w="10129" w:type="dxa"/>
            <w:shd w:val="clear" w:color="auto" w:fill="F2F2F2" w:themeFill="background1" w:themeFillShade="F2"/>
            <w:vAlign w:val="center"/>
          </w:tcPr>
          <w:p w14:paraId="5D812445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11F02B" wp14:editId="31D478F9">
                      <wp:extent cx="5524500" cy="3076575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4500" cy="3076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7EDC5B" w14:textId="0AC96B66" w:rsidR="00DF027C" w:rsidRPr="009E0CB5" w:rsidRDefault="009E0CB5" w:rsidP="00DF027C">
                                  <w:pPr>
                                    <w:jc w:val="center"/>
                                    <w:rPr>
                                      <w:iCs/>
                                      <w:sz w:val="36"/>
                                      <w:u w:val="single"/>
                                    </w:rPr>
                                  </w:pPr>
                                  <w:r w:rsidRPr="009E0CB5">
                                    <w:rPr>
                                      <w:iCs/>
                                      <w:sz w:val="36"/>
                                      <w:u w:val="single"/>
                                    </w:rPr>
                                    <w:t xml:space="preserve">Student Details </w:t>
                                  </w:r>
                                </w:p>
                                <w:p w14:paraId="78B5F855" w14:textId="688D4ED7" w:rsidR="009E0CB5" w:rsidRDefault="009E0CB5" w:rsidP="009E0CB5">
                                  <w:pP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</w:pPr>
                                  <w:r w:rsidRPr="009E0CB5"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  <w:t>Name – Adil Iqbal</w:t>
                                  </w:r>
                                </w:p>
                                <w:p w14:paraId="3A94FE9B" w14:textId="68B023C4" w:rsidR="001B7CAF" w:rsidRDefault="001B7CAF" w:rsidP="009E0CB5">
                                  <w:pP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  <w:t>Firm Name – Rasheed Foundations</w:t>
                                  </w:r>
                                </w:p>
                                <w:p w14:paraId="01CFFD3C" w14:textId="77777777" w:rsidR="001B7CAF" w:rsidRDefault="001B7CAF" w:rsidP="001B7CAF">
                                  <w:pP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  <w:t>Role – Full Stack Web Development Intern</w:t>
                                  </w:r>
                                </w:p>
                                <w:p w14:paraId="4BCBA4F7" w14:textId="13B8D0FF" w:rsidR="009E0CB5" w:rsidRPr="009E0CB5" w:rsidRDefault="009E0CB5" w:rsidP="009E0CB5">
                                  <w:pP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</w:pPr>
                                  <w:r w:rsidRPr="009E0CB5"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  <w:t>College – SIES (Nerul</w:t>
                                  </w:r>
                                  <w: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  <w:t>)</w:t>
                                  </w:r>
                                  <w:r w:rsidRPr="009E0CB5"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  <w:t xml:space="preserve"> College of Arts, Science &amp; Commerce</w:t>
                                  </w:r>
                                </w:p>
                                <w:p w14:paraId="568587FE" w14:textId="2485ADA3" w:rsidR="009E0CB5" w:rsidRPr="009E0CB5" w:rsidRDefault="009E0CB5" w:rsidP="009E0CB5">
                                  <w:pP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</w:pPr>
                                  <w:r w:rsidRPr="009E0CB5"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  <w:t>Class – TY</w:t>
                                  </w:r>
                                </w:p>
                                <w:p w14:paraId="6FC356E9" w14:textId="1D204567" w:rsidR="009E0CB5" w:rsidRPr="009E0CB5" w:rsidRDefault="009E0CB5" w:rsidP="009E0CB5">
                                  <w:pP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</w:pPr>
                                  <w:r w:rsidRPr="009E0CB5"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  <w:t>Course – B.Sc. (Computer Science)</w:t>
                                  </w:r>
                                </w:p>
                                <w:p w14:paraId="4DA96AA4" w14:textId="6C29F082" w:rsidR="009E0CB5" w:rsidRDefault="009E0CB5" w:rsidP="009E0CB5">
                                  <w:pPr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</w:pPr>
                                  <w:r w:rsidRPr="009E0CB5"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</w:rPr>
                                    <w:t>Roll No. - S.23.04</w:t>
                                  </w:r>
                                </w:p>
                                <w:p w14:paraId="34AC3EBC" w14:textId="77777777" w:rsidR="009E0CB5" w:rsidRDefault="009E0CB5" w:rsidP="00DF027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11F02B" id="Text Box 7" o:spid="_x0000_s1028" type="#_x0000_t202" style="width:435pt;height:24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39oHAIAADQEAAAOAAAAZHJzL2Uyb0RvYy54bWysU8tu2zAQvBfoPxC815IVy2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" filled="f" stroked="f" strokeweight=".5pt">
                      <v:textbox>
                        <w:txbxContent>
                          <w:p w14:paraId="0F7EDC5B" w14:textId="0AC96B66" w:rsidR="00DF027C" w:rsidRPr="009E0CB5" w:rsidRDefault="009E0CB5" w:rsidP="00DF027C">
                            <w:pPr>
                              <w:jc w:val="center"/>
                              <w:rPr>
                                <w:iCs/>
                                <w:sz w:val="36"/>
                                <w:u w:val="single"/>
                              </w:rPr>
                            </w:pPr>
                            <w:r w:rsidRPr="009E0CB5">
                              <w:rPr>
                                <w:iCs/>
                                <w:sz w:val="36"/>
                                <w:u w:val="single"/>
                              </w:rPr>
                              <w:t xml:space="preserve">Student Details </w:t>
                            </w:r>
                          </w:p>
                          <w:p w14:paraId="78B5F855" w14:textId="688D4ED7" w:rsidR="009E0CB5" w:rsidRDefault="009E0CB5" w:rsidP="009E0CB5">
                            <w:pP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</w:pPr>
                            <w:r w:rsidRPr="009E0CB5"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  <w:t>Name – Adil Iqbal</w:t>
                            </w:r>
                          </w:p>
                          <w:p w14:paraId="3A94FE9B" w14:textId="68B023C4" w:rsidR="001B7CAF" w:rsidRDefault="001B7CAF" w:rsidP="009E0CB5">
                            <w:pP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</w:pPr>
                            <w: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  <w:t>Firm Name – Rasheed Foundations</w:t>
                            </w:r>
                          </w:p>
                          <w:p w14:paraId="01CFFD3C" w14:textId="77777777" w:rsidR="001B7CAF" w:rsidRDefault="001B7CAF" w:rsidP="001B7CAF">
                            <w:pP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</w:pPr>
                            <w: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  <w:t>Role – Full Stack Web Development Intern</w:t>
                            </w:r>
                          </w:p>
                          <w:p w14:paraId="4BCBA4F7" w14:textId="13B8D0FF" w:rsidR="009E0CB5" w:rsidRPr="009E0CB5" w:rsidRDefault="009E0CB5" w:rsidP="009E0CB5">
                            <w:pP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</w:pPr>
                            <w:r w:rsidRPr="009E0CB5"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  <w:t>College – SIES (Nerul</w:t>
                            </w:r>
                            <w: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  <w:t>)</w:t>
                            </w:r>
                            <w:r w:rsidRPr="009E0CB5"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  <w:t xml:space="preserve"> College of Arts, Science &amp; Commerce</w:t>
                            </w:r>
                          </w:p>
                          <w:p w14:paraId="568587FE" w14:textId="2485ADA3" w:rsidR="009E0CB5" w:rsidRPr="009E0CB5" w:rsidRDefault="009E0CB5" w:rsidP="009E0CB5">
                            <w:pP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</w:pPr>
                            <w:r w:rsidRPr="009E0CB5"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  <w:t>Class – TY</w:t>
                            </w:r>
                          </w:p>
                          <w:p w14:paraId="6FC356E9" w14:textId="1D204567" w:rsidR="009E0CB5" w:rsidRPr="009E0CB5" w:rsidRDefault="009E0CB5" w:rsidP="009E0CB5">
                            <w:pP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</w:pPr>
                            <w:r w:rsidRPr="009E0CB5"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  <w:t>Course – B.Sc. (Computer Science)</w:t>
                            </w:r>
                          </w:p>
                          <w:p w14:paraId="4DA96AA4" w14:textId="6C29F082" w:rsidR="009E0CB5" w:rsidRDefault="009E0CB5" w:rsidP="009E0CB5">
                            <w:pPr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</w:pPr>
                            <w:r w:rsidRPr="009E0CB5">
                              <w:rPr>
                                <w:b w:val="0"/>
                                <w:bCs/>
                                <w:iCs/>
                                <w:sz w:val="36"/>
                              </w:rPr>
                              <w:t>Roll No. - S.23.04</w:t>
                            </w:r>
                          </w:p>
                          <w:p w14:paraId="34AC3EBC" w14:textId="77777777" w:rsidR="009E0CB5" w:rsidRDefault="009E0CB5" w:rsidP="00DF027C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84ED566" w14:textId="77777777" w:rsidR="00A076D6" w:rsidRDefault="00A076D6">
      <w:r>
        <w:br w:type="page"/>
      </w:r>
    </w:p>
    <w:tbl>
      <w:tblPr>
        <w:tblW w:w="10129" w:type="dxa"/>
        <w:tblInd w:w="-9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4"/>
      </w:tblGrid>
      <w:tr w:rsidR="00DF027C" w:rsidRPr="00023593" w14:paraId="37D3458D" w14:textId="77777777" w:rsidTr="00023593">
        <w:trPr>
          <w:trHeight w:val="5931"/>
        </w:trPr>
        <w:tc>
          <w:tcPr>
            <w:tcW w:w="10129" w:type="dxa"/>
          </w:tcPr>
          <w:p w14:paraId="0EA13985" w14:textId="1645CF12" w:rsidR="001C351E" w:rsidRPr="001C351E" w:rsidRDefault="00F61FE0" w:rsidP="001C351E">
            <w:pPr>
              <w:pStyle w:val="EmphasisText"/>
              <w:spacing w:line="360" w:lineRule="auto"/>
              <w:ind w:left="810"/>
              <w:jc w:val="center"/>
              <w:rPr>
                <w:rFonts w:ascii="Times New Roman" w:hAnsi="Times New Roman" w:cs="Times New Roman"/>
                <w:color w:val="3B3838" w:themeColor="background2" w:themeShade="40"/>
                <w:sz w:val="32"/>
                <w:szCs w:val="32"/>
              </w:rPr>
            </w:pPr>
            <w:r>
              <w:lastRenderedPageBreak/>
              <w:br w:type="page"/>
            </w:r>
            <w:r w:rsidR="00A076D6">
              <w:br w:type="page"/>
            </w:r>
            <w:bookmarkStart w:id="0" w:name="_Hlk204036739"/>
            <w:r w:rsidR="000E70A3">
              <w:rPr>
                <w:rFonts w:ascii="Times New Roman" w:hAnsi="Times New Roman" w:cs="Times New Roman"/>
                <w:sz w:val="52"/>
                <w:szCs w:val="44"/>
                <w:u w:val="single"/>
              </w:rPr>
              <w:fldChar w:fldCharType="begin"/>
            </w:r>
            <w:r w:rsidR="000E70A3">
              <w:rPr>
                <w:rFonts w:ascii="Times New Roman" w:hAnsi="Times New Roman" w:cs="Times New Roman"/>
                <w:sz w:val="52"/>
                <w:szCs w:val="44"/>
                <w:u w:val="single"/>
              </w:rPr>
              <w:instrText xml:space="preserve"> HYPERLINK "https://github.com/adilnvm/Rasheed-Fundation/blob/main/Frontend%20Developer%20Course%20Syllabus.pdf" </w:instrText>
            </w:r>
            <w:r w:rsidR="000E70A3">
              <w:rPr>
                <w:rFonts w:ascii="Times New Roman" w:hAnsi="Times New Roman" w:cs="Times New Roman"/>
                <w:sz w:val="52"/>
                <w:szCs w:val="44"/>
                <w:u w:val="single"/>
              </w:rPr>
            </w:r>
            <w:r w:rsidR="000E70A3">
              <w:rPr>
                <w:rFonts w:ascii="Times New Roman" w:hAnsi="Times New Roman" w:cs="Times New Roman"/>
                <w:sz w:val="52"/>
                <w:szCs w:val="44"/>
                <w:u w:val="single"/>
              </w:rPr>
              <w:fldChar w:fldCharType="separate"/>
            </w:r>
            <w:r w:rsidR="00DA7388" w:rsidRPr="000E70A3">
              <w:rPr>
                <w:rStyle w:val="Hyperlink"/>
                <mc:AlternateContent>
                  <mc:Choice Requires="w16se">
                    <w:rFonts w:ascii="Times New Roman" w:hAnsi="Times New Roman" w:cs="Times New Roman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52"/>
                <w:szCs w:val="44"/>
              </w:rPr>
              <mc:AlternateContent>
                <mc:Choice Requires="w16se">
                  <w16se:symEx w16se:font="Segoe UI Emoji" w16se:char="1F517"/>
                </mc:Choice>
                <mc:Fallback>
                  <w:t>🔗</w:t>
                </mc:Fallback>
              </mc:AlternateContent>
            </w:r>
            <w:r w:rsidR="001C351E" w:rsidRPr="000E70A3">
              <w:rPr>
                <w:rStyle w:val="Hyperlink"/>
                <w:rFonts w:ascii="Times New Roman" w:hAnsi="Times New Roman" w:cs="Times New Roman"/>
                <w:color w:val="082A75" w:themeColor="text2"/>
                <w:sz w:val="52"/>
                <w:szCs w:val="44"/>
              </w:rPr>
              <w:t>Frontend Development Course</w:t>
            </w:r>
            <w:r w:rsidR="000E70A3">
              <w:rPr>
                <w:rFonts w:ascii="Times New Roman" w:hAnsi="Times New Roman" w:cs="Times New Roman"/>
                <w:sz w:val="52"/>
                <w:szCs w:val="44"/>
                <w:u w:val="single"/>
              </w:rPr>
              <w:fldChar w:fldCharType="end"/>
            </w:r>
            <w:r w:rsidR="001C351E" w:rsidRPr="001C351E">
              <w:rPr>
                <w:sz w:val="52"/>
                <w:szCs w:val="44"/>
              </w:rPr>
              <w:t xml:space="preserve"> </w:t>
            </w:r>
            <w:r w:rsidR="001C351E">
              <w:br/>
            </w:r>
            <w:proofErr w:type="spellStart"/>
            <w:r w:rsidR="001C351E" w:rsidRPr="001C351E">
              <w:rPr>
                <w:rFonts w:ascii="Times New Roman" w:hAnsi="Times New Roman" w:cs="Times New Roman"/>
                <w:color w:val="3B3838" w:themeColor="background2" w:themeShade="40"/>
                <w:sz w:val="32"/>
                <w:szCs w:val="32"/>
              </w:rPr>
              <w:t>Course</w:t>
            </w:r>
            <w:proofErr w:type="spellEnd"/>
            <w:r w:rsidR="001C351E" w:rsidRPr="001C351E">
              <w:rPr>
                <w:rFonts w:ascii="Times New Roman" w:hAnsi="Times New Roman" w:cs="Times New Roman"/>
                <w:color w:val="3B3838" w:themeColor="background2" w:themeShade="40"/>
                <w:sz w:val="32"/>
                <w:szCs w:val="32"/>
              </w:rPr>
              <w:t xml:space="preserve"> Overview</w:t>
            </w:r>
          </w:p>
          <w:p w14:paraId="5A2861BB" w14:textId="234F242F" w:rsidR="001C351E" w:rsidRPr="001C351E" w:rsidRDefault="001C351E" w:rsidP="001C351E">
            <w:pPr>
              <w:pStyle w:val="EmphasisText"/>
              <w:spacing w:line="360" w:lineRule="auto"/>
              <w:ind w:left="810"/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</w:pPr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 xml:space="preserve">This </w:t>
            </w:r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>Course Divided into 7 Subtopics</w:t>
            </w:r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 xml:space="preserve"> introduces frontend development with HTML, CSS, JavaScript, and Reac</w:t>
            </w:r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 xml:space="preserve">t </w:t>
            </w:r>
            <w:proofErr w:type="spellStart"/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>etc</w:t>
            </w:r>
            <w:proofErr w:type="spellEnd"/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 xml:space="preserve"> Each </w:t>
            </w:r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>topic is Serial Wise &amp;</w:t>
            </w:r>
          </w:p>
          <w:p w14:paraId="1BBC88BE" w14:textId="47BBDEDA" w:rsidR="001C351E" w:rsidRPr="001C351E" w:rsidRDefault="001C351E" w:rsidP="001C351E">
            <w:pPr>
              <w:pStyle w:val="EmphasisText"/>
              <w:spacing w:line="360" w:lineRule="auto"/>
              <w:ind w:left="810"/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</w:pPr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 xml:space="preserve">includes 1 hour of theory, 1 hour of </w:t>
            </w:r>
            <w:proofErr w:type="spellStart"/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>practicals</w:t>
            </w:r>
            <w:proofErr w:type="spellEnd"/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>, (</w:t>
            </w:r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 xml:space="preserve">7x2 = </w:t>
            </w:r>
            <w:r w:rsidRPr="001C351E">
              <w:rPr>
                <w:rFonts w:ascii="Times New Roman" w:hAnsi="Times New Roman" w:cs="Times New Roman"/>
                <w:color w:val="3B3838" w:themeColor="background2" w:themeShade="40"/>
                <w:szCs w:val="28"/>
              </w:rPr>
              <w:t>14 hours total).</w:t>
            </w:r>
          </w:p>
          <w:p w14:paraId="192546EE" w14:textId="77777777" w:rsidR="001C351E" w:rsidRPr="001C351E" w:rsidRDefault="001C351E" w:rsidP="001C351E">
            <w:pPr>
              <w:pStyle w:val="EmphasisText"/>
              <w:spacing w:line="360" w:lineRule="auto"/>
              <w:ind w:left="810"/>
              <w:rPr>
                <w:rFonts w:ascii="Times New Roman" w:hAnsi="Times New Roman" w:cs="Times New Roman"/>
                <w:color w:val="auto"/>
                <w:szCs w:val="28"/>
              </w:rPr>
            </w:pPr>
          </w:p>
          <w:p w14:paraId="7668FED1" w14:textId="77777777" w:rsidR="001C351E" w:rsidRPr="001C351E" w:rsidRDefault="001C351E" w:rsidP="001C351E">
            <w:pPr>
              <w:pStyle w:val="EmphasisText"/>
              <w:spacing w:line="240" w:lineRule="auto"/>
              <w:ind w:left="810"/>
              <w:rPr>
                <w:rFonts w:ascii="Times New Roman" w:hAnsi="Times New Roman" w:cs="Times New Roman"/>
                <w:szCs w:val="28"/>
              </w:rPr>
            </w:pPr>
          </w:p>
          <w:p w14:paraId="043D6E91" w14:textId="70C0DF80" w:rsidR="00023593" w:rsidRPr="00023593" w:rsidRDefault="00023593" w:rsidP="00A076D6">
            <w:pPr>
              <w:pStyle w:val="EmphasisText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023593">
              <w:rPr>
                <w:rStyle w:val="Strong"/>
                <w:rFonts w:ascii="Times New Roman" w:hAnsi="Times New Roman" w:cs="Times New Roman"/>
                <w:b/>
                <w:bCs w:val="0"/>
                <w:sz w:val="32"/>
                <w:szCs w:val="32"/>
              </w:rPr>
              <w:t>HTML and CSS Basic</w:t>
            </w:r>
            <w:r>
              <w:rPr>
                <w:rStyle w:val="Strong"/>
                <w:rFonts w:ascii="Times New Roman" w:hAnsi="Times New Roman" w:cs="Times New Roman"/>
                <w:b/>
                <w:bCs w:val="0"/>
                <w:sz w:val="32"/>
                <w:szCs w:val="32"/>
              </w:rPr>
              <w:t>s</w:t>
            </w:r>
            <w:bookmarkEnd w:id="0"/>
          </w:p>
          <w:p w14:paraId="58328D66" w14:textId="77777777" w:rsidR="00023593" w:rsidRPr="00023593" w:rsidRDefault="00023593" w:rsidP="00023593">
            <w:pPr>
              <w:pStyle w:val="NormalWeb"/>
              <w:spacing w:line="360" w:lineRule="auto"/>
            </w:pPr>
            <w:r w:rsidRPr="00A076D6">
              <w:rPr>
                <w:rStyle w:val="Strong"/>
              </w:rPr>
              <w:t>Introduction</w:t>
            </w:r>
            <w:r w:rsidRPr="00A076D6">
              <w:rPr>
                <w:sz w:val="22"/>
                <w:szCs w:val="22"/>
              </w:rPr>
              <w:t>:</w:t>
            </w:r>
            <w:r w:rsidRPr="00023593">
              <w:br/>
              <w:t>HTML (</w:t>
            </w:r>
            <w:proofErr w:type="spellStart"/>
            <w:r w:rsidRPr="00023593">
              <w:t>HyperText</w:t>
            </w:r>
            <w:proofErr w:type="spellEnd"/>
            <w:r w:rsidRPr="00023593">
              <w:t xml:space="preserve"> Markup Language) is the foundation of all web pages. It defines the structure of a webpage using elements such as headings, paragraphs, and images. CSS (Cascading Style Sheets) is used to style these elements, control layout, and make the design visually appealing.</w:t>
            </w:r>
          </w:p>
          <w:p w14:paraId="26677512" w14:textId="77777777" w:rsidR="00023593" w:rsidRPr="00A076D6" w:rsidRDefault="00023593" w:rsidP="00023593">
            <w:pPr>
              <w:pStyle w:val="NormalWeb"/>
              <w:spacing w:line="360" w:lineRule="auto"/>
            </w:pPr>
            <w:r w:rsidRPr="00A076D6">
              <w:rPr>
                <w:rStyle w:val="Strong"/>
              </w:rPr>
              <w:t>Concepts Learned</w:t>
            </w:r>
            <w:r w:rsidRPr="00A076D6">
              <w:t>:</w:t>
            </w:r>
          </w:p>
          <w:p w14:paraId="6A030668" w14:textId="77777777" w:rsidR="00023593" w:rsidRPr="00023593" w:rsidRDefault="00023593" w:rsidP="00023593">
            <w:pPr>
              <w:pStyle w:val="NormalWeb"/>
              <w:numPr>
                <w:ilvl w:val="0"/>
                <w:numId w:val="1"/>
              </w:numPr>
              <w:spacing w:line="360" w:lineRule="auto"/>
            </w:pPr>
            <w:r w:rsidRPr="00023593">
              <w:t xml:space="preserve">HTML document structure: </w:t>
            </w:r>
            <w:r w:rsidRPr="001C351E">
              <w:rPr>
                <w:rStyle w:val="HTMLCode"/>
              </w:rPr>
              <w:t>&lt;html&gt;</w:t>
            </w:r>
            <w:r w:rsidRPr="001C351E">
              <w:rPr>
                <w:rFonts w:ascii="Courier New" w:hAnsi="Courier New" w:cs="Courier New"/>
              </w:rPr>
              <w:t xml:space="preserve">, </w:t>
            </w:r>
            <w:r w:rsidRPr="001C351E">
              <w:rPr>
                <w:rStyle w:val="HTMLCode"/>
              </w:rPr>
              <w:t>&lt;head&gt;</w:t>
            </w:r>
            <w:r w:rsidRPr="001C351E">
              <w:rPr>
                <w:rFonts w:ascii="Courier New" w:hAnsi="Courier New" w:cs="Courier New"/>
              </w:rPr>
              <w:t xml:space="preserve">, </w:t>
            </w:r>
            <w:r w:rsidRPr="001C351E">
              <w:rPr>
                <w:rStyle w:val="HTMLCode"/>
              </w:rPr>
              <w:t>&lt;body&gt;</w:t>
            </w:r>
            <w:r w:rsidRPr="00023593">
              <w:t>, etc.</w:t>
            </w:r>
          </w:p>
          <w:p w14:paraId="1119BFF1" w14:textId="77777777" w:rsidR="00023593" w:rsidRPr="00023593" w:rsidRDefault="00023593" w:rsidP="00023593">
            <w:pPr>
              <w:pStyle w:val="NormalWeb"/>
              <w:numPr>
                <w:ilvl w:val="0"/>
                <w:numId w:val="1"/>
              </w:numPr>
              <w:spacing w:line="360" w:lineRule="auto"/>
            </w:pPr>
            <w:r w:rsidRPr="00023593">
              <w:t xml:space="preserve">Common tags: headings </w:t>
            </w:r>
            <w:r w:rsidRPr="001C351E">
              <w:rPr>
                <w:rFonts w:ascii="Courier New" w:hAnsi="Courier New" w:cs="Courier New"/>
              </w:rPr>
              <w:t>(</w:t>
            </w:r>
            <w:r w:rsidRPr="001C351E">
              <w:rPr>
                <w:rStyle w:val="HTMLCode"/>
              </w:rPr>
              <w:t>&lt;h1&gt;</w:t>
            </w:r>
            <w:r w:rsidRPr="00023593">
              <w:t xml:space="preserve"> to </w:t>
            </w:r>
            <w:r w:rsidRPr="001C351E">
              <w:rPr>
                <w:rStyle w:val="HTMLCode"/>
              </w:rPr>
              <w:t>&lt;h6&gt;</w:t>
            </w:r>
            <w:r w:rsidRPr="00023593">
              <w:t xml:space="preserve">), paragraphs </w:t>
            </w:r>
            <w:r w:rsidRPr="001C351E">
              <w:rPr>
                <w:rFonts w:ascii="Courier New" w:hAnsi="Courier New" w:cs="Courier New"/>
              </w:rPr>
              <w:t>(</w:t>
            </w:r>
            <w:r w:rsidRPr="001C351E">
              <w:rPr>
                <w:rStyle w:val="HTMLCode"/>
              </w:rPr>
              <w:t>&lt;p&gt;</w:t>
            </w:r>
            <w:r w:rsidRPr="001C351E">
              <w:rPr>
                <w:rFonts w:ascii="Courier New" w:hAnsi="Courier New" w:cs="Courier New"/>
              </w:rPr>
              <w:t>),</w:t>
            </w:r>
            <w:r w:rsidRPr="00023593">
              <w:t xml:space="preserve"> </w:t>
            </w:r>
            <w:proofErr w:type="spellStart"/>
            <w:r w:rsidRPr="001C351E">
              <w:rPr>
                <w:rFonts w:ascii="Courier New" w:hAnsi="Courier New" w:cs="Courier New"/>
              </w:rPr>
              <w:t>divs</w:t>
            </w:r>
            <w:proofErr w:type="spellEnd"/>
            <w:r w:rsidRPr="001C351E">
              <w:rPr>
                <w:rFonts w:ascii="Courier New" w:hAnsi="Courier New" w:cs="Courier New"/>
              </w:rPr>
              <w:t>, spans, lists</w:t>
            </w:r>
            <w:r w:rsidRPr="00023593">
              <w:t>, etc.</w:t>
            </w:r>
          </w:p>
          <w:p w14:paraId="23E53334" w14:textId="77777777" w:rsidR="00023593" w:rsidRPr="00023593" w:rsidRDefault="00023593" w:rsidP="00023593">
            <w:pPr>
              <w:pStyle w:val="NormalWeb"/>
              <w:numPr>
                <w:ilvl w:val="0"/>
                <w:numId w:val="1"/>
              </w:numPr>
              <w:spacing w:line="360" w:lineRule="auto"/>
            </w:pPr>
            <w:r w:rsidRPr="00023593">
              <w:t>CSS Selectors and Properties</w:t>
            </w:r>
          </w:p>
          <w:p w14:paraId="2AEA23A4" w14:textId="2BCD8D3D" w:rsidR="00023593" w:rsidRPr="00023593" w:rsidRDefault="00023593" w:rsidP="00023593">
            <w:pPr>
              <w:pStyle w:val="NormalWeb"/>
              <w:numPr>
                <w:ilvl w:val="0"/>
                <w:numId w:val="1"/>
              </w:numPr>
              <w:spacing w:line="360" w:lineRule="auto"/>
            </w:pPr>
            <w:r w:rsidRPr="00023593">
              <w:t>Box Model (margin, border, padding, content)</w:t>
            </w:r>
          </w:p>
          <w:p w14:paraId="73660492" w14:textId="69027807" w:rsidR="00023593" w:rsidRPr="00023593" w:rsidRDefault="00023593" w:rsidP="00624575">
            <w:pPr>
              <w:pStyle w:val="NormalWeb"/>
              <w:spacing w:line="360" w:lineRule="auto"/>
            </w:pPr>
            <w:r w:rsidRPr="00023593">
              <w:rPr>
                <w:rStyle w:val="Strong"/>
              </w:rPr>
              <w:t>Practical Implementation</w:t>
            </w:r>
            <w:r w:rsidRPr="00023593">
              <w:t>:</w:t>
            </w:r>
            <w:r w:rsidRPr="00023593">
              <w:br/>
              <w:t>I created a basic landing page using HTML and styled it with CSS. Key styles included layout control using flexbox, font styling, and background color adjustments.</w:t>
            </w:r>
            <w:r w:rsidRPr="00023593">
              <w:br/>
            </w:r>
          </w:p>
          <w:p w14:paraId="2BCA4582" w14:textId="4B9C6A11" w:rsidR="00023593" w:rsidRPr="00023593" w:rsidRDefault="00023593" w:rsidP="00023593">
            <w:pPr>
              <w:pStyle w:val="NormalWeb"/>
              <w:spacing w:line="360" w:lineRule="auto"/>
            </w:pPr>
            <w:r w:rsidRPr="00023593">
              <w:rPr>
                <w:rStyle w:val="Strong"/>
              </w:rPr>
              <w:t>Tools Used</w:t>
            </w:r>
            <w:r w:rsidRPr="00023593">
              <w:t>:</w:t>
            </w:r>
          </w:p>
          <w:p w14:paraId="09D9586F" w14:textId="536C47D8" w:rsidR="00023593" w:rsidRPr="00023593" w:rsidRDefault="00023593" w:rsidP="00023593">
            <w:pPr>
              <w:pStyle w:val="NormalWeb"/>
              <w:numPr>
                <w:ilvl w:val="0"/>
                <w:numId w:val="2"/>
              </w:numPr>
              <w:spacing w:line="360" w:lineRule="auto"/>
            </w:pPr>
            <w:r w:rsidRPr="00023593">
              <w:t>VS Code</w:t>
            </w:r>
          </w:p>
          <w:p w14:paraId="72224362" w14:textId="77777777" w:rsidR="00023593" w:rsidRPr="00023593" w:rsidRDefault="00023593" w:rsidP="00023593">
            <w:pPr>
              <w:pStyle w:val="NormalWeb"/>
              <w:numPr>
                <w:ilvl w:val="0"/>
                <w:numId w:val="2"/>
              </w:numPr>
              <w:spacing w:line="360" w:lineRule="auto"/>
            </w:pPr>
            <w:r w:rsidRPr="00023593">
              <w:t>Live Server extension</w:t>
            </w:r>
          </w:p>
          <w:p w14:paraId="277FF51F" w14:textId="69CEEC6D" w:rsidR="00023593" w:rsidRPr="00023593" w:rsidRDefault="00023593" w:rsidP="00023593">
            <w:pPr>
              <w:pStyle w:val="NormalWeb"/>
              <w:numPr>
                <w:ilvl w:val="0"/>
                <w:numId w:val="2"/>
              </w:numPr>
              <w:spacing w:line="360" w:lineRule="auto"/>
            </w:pPr>
            <w:r w:rsidRPr="00023593">
              <w:lastRenderedPageBreak/>
              <w:t>W3Schools for references</w:t>
            </w:r>
          </w:p>
          <w:p w14:paraId="72EB7D1A" w14:textId="13E9B141" w:rsidR="00023593" w:rsidRPr="00023593" w:rsidRDefault="00DA7388" w:rsidP="00023593">
            <w:pPr>
              <w:pStyle w:val="NormalWeb"/>
              <w:spacing w:line="360" w:lineRule="auto"/>
            </w:pPr>
            <w:r w:rsidRPr="00624575">
              <w:drawing>
                <wp:anchor distT="0" distB="0" distL="114300" distR="114300" simplePos="0" relativeHeight="251665408" behindDoc="1" locked="0" layoutInCell="1" allowOverlap="1" wp14:anchorId="1490504B" wp14:editId="1F50B67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995680</wp:posOffset>
                  </wp:positionV>
                  <wp:extent cx="6479540" cy="3174365"/>
                  <wp:effectExtent l="0" t="0" r="0" b="6985"/>
                  <wp:wrapTight wrapText="bothSides">
                    <wp:wrapPolygon edited="0">
                      <wp:start x="0" y="0"/>
                      <wp:lineTo x="0" y="21518"/>
                      <wp:lineTo x="21528" y="21518"/>
                      <wp:lineTo x="21528" y="0"/>
                      <wp:lineTo x="0" y="0"/>
                    </wp:wrapPolygon>
                  </wp:wrapTight>
                  <wp:docPr id="324327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32743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317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3593" w:rsidRPr="00023593">
              <w:rPr>
                <w:rStyle w:val="Strong"/>
              </w:rPr>
              <w:t>Outcome</w:t>
            </w:r>
            <w:r w:rsidR="00023593" w:rsidRPr="00023593">
              <w:t>:</w:t>
            </w:r>
            <w:r w:rsidR="00023593" w:rsidRPr="00023593">
              <w:br/>
              <w:t>This session helped me understand the structural foundation of web pages and how to design them using CSS. I learned how HTML and CSS work together to define both content and presentation.</w:t>
            </w:r>
          </w:p>
          <w:p w14:paraId="078942C5" w14:textId="26BBF66E" w:rsidR="00F61FE0" w:rsidRPr="00F61FE0" w:rsidRDefault="00F61FE0" w:rsidP="00F61FE0">
            <w:pPr>
              <w:tabs>
                <w:tab w:val="left" w:pos="2921"/>
              </w:tabs>
            </w:pPr>
          </w:p>
        </w:tc>
      </w:tr>
    </w:tbl>
    <w:p w14:paraId="03AA018D" w14:textId="25C9F624" w:rsidR="00DA7388" w:rsidRDefault="00DA7388" w:rsidP="001C351E">
      <w:pPr>
        <w:pStyle w:val="NormalWeb"/>
        <w:numPr>
          <w:ilvl w:val="0"/>
          <w:numId w:val="7"/>
        </w:numPr>
        <w:spacing w:line="360" w:lineRule="auto"/>
        <w:rPr>
          <w:rStyle w:val="Strong"/>
          <w:color w:val="061F57" w:themeColor="text2" w:themeShade="BF"/>
          <w:sz w:val="32"/>
          <w:szCs w:val="32"/>
        </w:rPr>
      </w:pPr>
      <w:r>
        <w:rPr>
          <w:rStyle w:val="Strong"/>
          <w:color w:val="061F57" w:themeColor="text2" w:themeShade="BF"/>
          <w:sz w:val="32"/>
          <w:szCs w:val="32"/>
        </w:rPr>
        <w:lastRenderedPageBreak/>
        <w:t xml:space="preserve">JavaScript Basics </w:t>
      </w:r>
    </w:p>
    <w:p w14:paraId="4796BB55" w14:textId="2115D6AB" w:rsidR="00DA7388" w:rsidRPr="00DA7388" w:rsidRDefault="00DA7388" w:rsidP="00DA7388">
      <w:pPr>
        <w:pStyle w:val="NormalWeb"/>
        <w:ind w:left="90"/>
      </w:pPr>
      <w:r w:rsidRPr="00DA7388">
        <w:rPr>
          <w:b/>
          <w:bCs/>
        </w:rPr>
        <w:t>Concepts:</w:t>
      </w:r>
      <w:r w:rsidRPr="00DA7388">
        <w:t xml:space="preserve"> variables (</w:t>
      </w:r>
      <w:r w:rsidRPr="00DA7388">
        <w:rPr>
          <w:rStyle w:val="HTMLCode"/>
        </w:rPr>
        <w:t>let</w:t>
      </w:r>
      <w:r w:rsidRPr="00DA7388">
        <w:rPr>
          <w:rFonts w:ascii="Courier New" w:hAnsi="Courier New" w:cs="Courier New"/>
        </w:rPr>
        <w:t xml:space="preserve">, </w:t>
      </w:r>
      <w:r w:rsidRPr="00DA7388">
        <w:rPr>
          <w:rStyle w:val="HTMLCode"/>
        </w:rPr>
        <w:t>const</w:t>
      </w:r>
      <w:r w:rsidRPr="00DA7388">
        <w:rPr>
          <w:rFonts w:ascii="Courier New" w:hAnsi="Courier New" w:cs="Courier New"/>
        </w:rPr>
        <w:t xml:space="preserve">, </w:t>
      </w:r>
      <w:r w:rsidRPr="00DA7388">
        <w:rPr>
          <w:rStyle w:val="HTMLCode"/>
        </w:rPr>
        <w:t>var</w:t>
      </w:r>
      <w:r w:rsidRPr="00DA7388">
        <w:t>), functions, event listeners</w:t>
      </w:r>
    </w:p>
    <w:p w14:paraId="7C9D8FD4" w14:textId="0E50542B" w:rsidR="00DA7388" w:rsidRPr="00DA7388" w:rsidRDefault="00DA7388" w:rsidP="00DA7388">
      <w:pPr>
        <w:pStyle w:val="NormalWeb"/>
        <w:ind w:left="90"/>
        <w:rPr>
          <w:rStyle w:val="HTMLCode"/>
          <w:rFonts w:ascii="Times New Roman" w:hAnsi="Times New Roman" w:cs="Times New Roman"/>
        </w:rPr>
      </w:pPr>
      <w:r w:rsidRPr="00DA7388">
        <w:rPr>
          <w:b/>
          <w:bCs/>
        </w:rPr>
        <w:t>Practical:</w:t>
      </w:r>
      <w:r w:rsidRPr="00DA7388">
        <w:t xml:space="preserve"> Button toggle using </w:t>
      </w:r>
      <w:proofErr w:type="spellStart"/>
      <w:r w:rsidRPr="00DA7388">
        <w:rPr>
          <w:rStyle w:val="HTMLCode"/>
        </w:rPr>
        <w:t>addEventListener</w:t>
      </w:r>
      <w:proofErr w:type="spellEnd"/>
      <w:r w:rsidRPr="00DA7388">
        <w:rPr>
          <w:rFonts w:ascii="Courier New" w:hAnsi="Courier New" w:cs="Courier New"/>
        </w:rPr>
        <w:t xml:space="preserve"> </w:t>
      </w:r>
      <w:r w:rsidRPr="00DA7388">
        <w:t xml:space="preserve">and </w:t>
      </w:r>
      <w:proofErr w:type="spellStart"/>
      <w:proofErr w:type="gramStart"/>
      <w:r w:rsidRPr="00DA7388">
        <w:rPr>
          <w:rStyle w:val="HTMLCode"/>
        </w:rPr>
        <w:t>style.display</w:t>
      </w:r>
      <w:proofErr w:type="spellEnd"/>
      <w:proofErr w:type="gramEnd"/>
      <w:r w:rsidRPr="00DA7388">
        <w:t xml:space="preserve"> or </w:t>
      </w:r>
      <w:proofErr w:type="spellStart"/>
      <w:r w:rsidRPr="00DA7388">
        <w:rPr>
          <w:rStyle w:val="HTMLCode"/>
        </w:rPr>
        <w:t>classList.toggle</w:t>
      </w:r>
      <w:proofErr w:type="spellEnd"/>
      <w:r>
        <w:rPr>
          <w:rStyle w:val="HTMLCode"/>
        </w:rPr>
        <w:br/>
      </w:r>
      <w:r>
        <w:rPr>
          <w:rStyle w:val="HTMLCode"/>
          <w:rFonts w:ascii="Times New Roman" w:hAnsi="Times New Roman" w:cs="Times New Roman"/>
        </w:rPr>
        <w:t>I created a Landing page with a Toggle button that may change theme from light to Dark and vice versa</w:t>
      </w:r>
    </w:p>
    <w:p w14:paraId="4548E0B7" w14:textId="3DCD5823" w:rsidR="00DA7388" w:rsidRPr="00DA7388" w:rsidRDefault="00DA7388" w:rsidP="00DA7388">
      <w:pPr>
        <w:pStyle w:val="NormalWeb"/>
        <w:ind w:left="90"/>
      </w:pPr>
      <w:r w:rsidRPr="00DA7388">
        <w:drawing>
          <wp:inline distT="0" distB="0" distL="0" distR="0" wp14:anchorId="45E85EFE" wp14:editId="61710453">
            <wp:extent cx="2756371" cy="1585092"/>
            <wp:effectExtent l="0" t="0" r="6350" b="0"/>
            <wp:docPr id="83681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10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200" cy="15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 w:rsidRPr="00DA7388">
        <w:drawing>
          <wp:inline distT="0" distB="0" distL="0" distR="0" wp14:anchorId="36F4B20D" wp14:editId="7B24F8CB">
            <wp:extent cx="2530962" cy="1609107"/>
            <wp:effectExtent l="0" t="0" r="3175" b="0"/>
            <wp:docPr id="48520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5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205" cy="16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9A7" w14:textId="08015E4F" w:rsidR="00DA7388" w:rsidRPr="00DA7388" w:rsidRDefault="00DA7388" w:rsidP="00DA7388">
      <w:pPr>
        <w:pStyle w:val="NormalWeb"/>
        <w:ind w:left="90"/>
      </w:pPr>
      <w:r w:rsidRPr="00DA7388">
        <w:rPr>
          <w:b/>
          <w:bCs/>
        </w:rPr>
        <w:lastRenderedPageBreak/>
        <w:t>Outcome:</w:t>
      </w:r>
      <w:r w:rsidRPr="00DA7388">
        <w:t xml:space="preserve"> Understood JS as the logic layer of the web; learned how it adds behavior to static HTML pages.</w:t>
      </w:r>
    </w:p>
    <w:p w14:paraId="042A8809" w14:textId="0741D58C" w:rsidR="001C351E" w:rsidRPr="001C351E" w:rsidRDefault="001C351E" w:rsidP="001C351E">
      <w:pPr>
        <w:pStyle w:val="NormalWeb"/>
        <w:numPr>
          <w:ilvl w:val="0"/>
          <w:numId w:val="7"/>
        </w:numPr>
        <w:spacing w:line="360" w:lineRule="auto"/>
        <w:rPr>
          <w:rStyle w:val="Strong"/>
          <w:color w:val="061F57" w:themeColor="text2" w:themeShade="BF"/>
          <w:sz w:val="32"/>
          <w:szCs w:val="32"/>
        </w:rPr>
      </w:pPr>
      <w:r w:rsidRPr="001C351E">
        <w:rPr>
          <w:rStyle w:val="Strong"/>
          <w:color w:val="061F57" w:themeColor="text2" w:themeShade="BF"/>
          <w:sz w:val="32"/>
          <w:szCs w:val="32"/>
        </w:rPr>
        <w:t xml:space="preserve">Responsive </w:t>
      </w:r>
      <w:proofErr w:type="spellStart"/>
      <w:r w:rsidRPr="001C351E">
        <w:rPr>
          <w:rStyle w:val="Strong"/>
          <w:color w:val="061F57" w:themeColor="text2" w:themeShade="BF"/>
          <w:sz w:val="32"/>
          <w:szCs w:val="32"/>
        </w:rPr>
        <w:t>Deisign</w:t>
      </w:r>
      <w:proofErr w:type="spellEnd"/>
      <w:r w:rsidRPr="001C351E">
        <w:rPr>
          <w:rStyle w:val="Strong"/>
          <w:color w:val="061F57" w:themeColor="text2" w:themeShade="BF"/>
          <w:sz w:val="32"/>
          <w:szCs w:val="32"/>
        </w:rPr>
        <w:t xml:space="preserve"> with </w:t>
      </w:r>
      <w:proofErr w:type="spellStart"/>
      <w:r w:rsidRPr="001C351E">
        <w:rPr>
          <w:rStyle w:val="Strong"/>
          <w:color w:val="061F57" w:themeColor="text2" w:themeShade="BF"/>
          <w:sz w:val="32"/>
          <w:szCs w:val="32"/>
        </w:rPr>
        <w:t>BootStrap</w:t>
      </w:r>
      <w:proofErr w:type="spellEnd"/>
    </w:p>
    <w:p w14:paraId="7B95C78B" w14:textId="6A456B19" w:rsidR="00A076D6" w:rsidRPr="00A076D6" w:rsidRDefault="00A076D6" w:rsidP="001C351E">
      <w:pPr>
        <w:pStyle w:val="NormalWeb"/>
        <w:spacing w:line="360" w:lineRule="auto"/>
      </w:pPr>
      <w:r w:rsidRPr="00D87450">
        <w:rPr>
          <w:rStyle w:val="Strong"/>
          <w:sz w:val="28"/>
          <w:szCs w:val="28"/>
        </w:rPr>
        <w:t>Introduction</w:t>
      </w:r>
      <w:r w:rsidRPr="00D87450">
        <w:rPr>
          <w:sz w:val="28"/>
          <w:szCs w:val="28"/>
        </w:rPr>
        <w:t>:</w:t>
      </w:r>
      <w:r w:rsidRPr="00A076D6">
        <w:br/>
        <w:t>Responsive design ensures that a website adjusts its layout and elements to fit different screen sizes and devices, such as desktops, tablets, and smartphones. It enhances usability and visual consistency across platforms.</w:t>
      </w:r>
    </w:p>
    <w:p w14:paraId="3C150938" w14:textId="77777777" w:rsidR="00A076D6" w:rsidRPr="00A076D6" w:rsidRDefault="00A076D6" w:rsidP="00A076D6">
      <w:pPr>
        <w:pStyle w:val="NormalWeb"/>
        <w:spacing w:line="360" w:lineRule="auto"/>
      </w:pPr>
      <w:r w:rsidRPr="00A076D6">
        <w:rPr>
          <w:rStyle w:val="Strong"/>
        </w:rPr>
        <w:t>Concepts Learned</w:t>
      </w:r>
      <w:r w:rsidRPr="00A076D6">
        <w:t>:</w:t>
      </w:r>
    </w:p>
    <w:p w14:paraId="0E0F8E93" w14:textId="77777777" w:rsidR="00A076D6" w:rsidRPr="00A076D6" w:rsidRDefault="00A076D6" w:rsidP="00A076D6">
      <w:pPr>
        <w:pStyle w:val="NormalWeb"/>
        <w:numPr>
          <w:ilvl w:val="0"/>
          <w:numId w:val="5"/>
        </w:numPr>
        <w:spacing w:line="360" w:lineRule="auto"/>
      </w:pPr>
      <w:r w:rsidRPr="00A076D6">
        <w:rPr>
          <w:rStyle w:val="Strong"/>
        </w:rPr>
        <w:t>Media Queries</w:t>
      </w:r>
      <w:r w:rsidRPr="00A076D6">
        <w:t>: CSS rules that apply different styles depending on the screen size or device characteristics.</w:t>
      </w:r>
    </w:p>
    <w:p w14:paraId="05DD6018" w14:textId="77777777" w:rsidR="00A076D6" w:rsidRPr="00A076D6" w:rsidRDefault="00A076D6" w:rsidP="00A076D6">
      <w:pPr>
        <w:pStyle w:val="NormalWeb"/>
        <w:numPr>
          <w:ilvl w:val="0"/>
          <w:numId w:val="5"/>
        </w:numPr>
        <w:spacing w:line="360" w:lineRule="auto"/>
      </w:pPr>
      <w:r w:rsidRPr="00A076D6">
        <w:rPr>
          <w:rStyle w:val="Strong"/>
        </w:rPr>
        <w:t>Responsive Units</w:t>
      </w:r>
      <w:r w:rsidRPr="00A076D6">
        <w:t xml:space="preserve">: Use of relative units like </w:t>
      </w:r>
      <w:proofErr w:type="spellStart"/>
      <w:r w:rsidRPr="001C351E">
        <w:rPr>
          <w:rStyle w:val="HTMLCode"/>
        </w:rPr>
        <w:t>vw</w:t>
      </w:r>
      <w:proofErr w:type="spellEnd"/>
      <w:r w:rsidRPr="001C351E">
        <w:rPr>
          <w:rFonts w:ascii="Courier New" w:hAnsi="Courier New" w:cs="Courier New"/>
        </w:rPr>
        <w:t xml:space="preserve">, </w:t>
      </w:r>
      <w:proofErr w:type="spellStart"/>
      <w:r w:rsidRPr="001C351E">
        <w:rPr>
          <w:rStyle w:val="HTMLCode"/>
        </w:rPr>
        <w:t>vh</w:t>
      </w:r>
      <w:proofErr w:type="spellEnd"/>
      <w:r w:rsidRPr="001C351E">
        <w:rPr>
          <w:rFonts w:ascii="Courier New" w:hAnsi="Courier New" w:cs="Courier New"/>
        </w:rPr>
        <w:t xml:space="preserve">, </w:t>
      </w:r>
      <w:r w:rsidRPr="001C351E">
        <w:rPr>
          <w:rStyle w:val="HTMLCode"/>
        </w:rPr>
        <w:t>%</w:t>
      </w:r>
      <w:r w:rsidRPr="001C351E">
        <w:rPr>
          <w:rFonts w:ascii="Courier New" w:hAnsi="Courier New" w:cs="Courier New"/>
        </w:rPr>
        <w:t xml:space="preserve">, </w:t>
      </w:r>
      <w:proofErr w:type="spellStart"/>
      <w:r w:rsidRPr="001C351E">
        <w:rPr>
          <w:rStyle w:val="HTMLCode"/>
        </w:rPr>
        <w:t>em</w:t>
      </w:r>
      <w:proofErr w:type="spellEnd"/>
      <w:r w:rsidRPr="00A076D6">
        <w:t xml:space="preserve">, etc., instead of fixed units like </w:t>
      </w:r>
      <w:proofErr w:type="spellStart"/>
      <w:r w:rsidRPr="001C351E">
        <w:rPr>
          <w:rStyle w:val="HTMLCode"/>
        </w:rPr>
        <w:t>px</w:t>
      </w:r>
      <w:proofErr w:type="spellEnd"/>
      <w:r w:rsidRPr="00A076D6">
        <w:t>.</w:t>
      </w:r>
    </w:p>
    <w:p w14:paraId="18BC1F29" w14:textId="402776B8" w:rsidR="00A076D6" w:rsidRDefault="00A076D6" w:rsidP="00A076D6">
      <w:pPr>
        <w:pStyle w:val="NormalWeb"/>
        <w:numPr>
          <w:ilvl w:val="0"/>
          <w:numId w:val="5"/>
        </w:numPr>
        <w:spacing w:line="360" w:lineRule="auto"/>
      </w:pPr>
      <w:r w:rsidRPr="00A076D6">
        <w:rPr>
          <w:rStyle w:val="Strong"/>
        </w:rPr>
        <w:t>Bootstrap Framework</w:t>
      </w:r>
      <w:r w:rsidRPr="00A076D6">
        <w:t>: A popular CSS framework that provides pre-designed components and a 12-column grid system to simplify responsive web design.</w:t>
      </w:r>
    </w:p>
    <w:p w14:paraId="2697DC66" w14:textId="77777777" w:rsidR="00A076D6" w:rsidRDefault="00A076D6" w:rsidP="00A076D6">
      <w:pPr>
        <w:pStyle w:val="NormalWeb"/>
        <w:spacing w:line="360" w:lineRule="auto"/>
      </w:pPr>
      <w:r w:rsidRPr="00A076D6">
        <w:rPr>
          <w:rStyle w:val="Strong"/>
        </w:rPr>
        <w:t>Practical Implementation</w:t>
      </w:r>
      <w:r w:rsidRPr="00A076D6">
        <w:t>:</w:t>
      </w:r>
    </w:p>
    <w:p w14:paraId="6920E21A" w14:textId="77777777" w:rsidR="00F61FE0" w:rsidRDefault="00A076D6" w:rsidP="00A076D6">
      <w:pPr>
        <w:pStyle w:val="NormalWeb"/>
        <w:spacing w:line="360" w:lineRule="auto"/>
        <w:rPr>
          <w:i/>
          <w:iCs/>
        </w:rPr>
      </w:pPr>
      <w:r w:rsidRPr="00A076D6">
        <w:br/>
      </w:r>
      <w:r>
        <w:t xml:space="preserve"> // </w:t>
      </w:r>
      <w:r w:rsidR="001C351E" w:rsidRPr="001C351E">
        <w:rPr>
          <w:i/>
          <w:iCs/>
        </w:rPr>
        <w:t>I will</w:t>
      </w:r>
      <w:r w:rsidR="001C351E">
        <w:rPr>
          <w:i/>
          <w:iCs/>
        </w:rPr>
        <w:t xml:space="preserve"> </w:t>
      </w:r>
      <w:r w:rsidRPr="00A076D6">
        <w:rPr>
          <w:i/>
          <w:iCs/>
        </w:rPr>
        <w:t>create a fully responsive webpage layout using Bootstrap.</w:t>
      </w:r>
      <w:r w:rsidRPr="00A076D6">
        <w:rPr>
          <w:i/>
          <w:iCs/>
        </w:rPr>
        <w:br/>
      </w:r>
      <w:r w:rsidR="001C351E">
        <w:rPr>
          <w:i/>
          <w:iCs/>
        </w:rPr>
        <w:t xml:space="preserve">&amp; also </w:t>
      </w:r>
      <w:r w:rsidRPr="00A076D6">
        <w:rPr>
          <w:i/>
          <w:iCs/>
        </w:rPr>
        <w:t>attach screenshot here</w:t>
      </w:r>
      <w:r>
        <w:rPr>
          <w:i/>
          <w:iCs/>
        </w:rPr>
        <w:t xml:space="preserve"> </w:t>
      </w:r>
    </w:p>
    <w:p w14:paraId="5E68DDB6" w14:textId="77777777" w:rsidR="00F61FE0" w:rsidRDefault="00F61FE0">
      <w:pPr>
        <w:spacing w:after="200"/>
        <w:rPr>
          <w:rFonts w:ascii="Times New Roman" w:eastAsia="Times New Roman" w:hAnsi="Times New Roman" w:cs="Times New Roman"/>
          <w:b w:val="0"/>
          <w:i/>
          <w:iCs/>
          <w:color w:val="auto"/>
          <w:sz w:val="24"/>
          <w:szCs w:val="24"/>
        </w:rPr>
      </w:pPr>
      <w:r>
        <w:rPr>
          <w:i/>
          <w:iCs/>
        </w:rPr>
        <w:br w:type="page"/>
      </w:r>
    </w:p>
    <w:p w14:paraId="1FFB5E41" w14:textId="609D39F8" w:rsidR="00D87450" w:rsidRDefault="00A076D6" w:rsidP="00A076D6">
      <w:pPr>
        <w:pStyle w:val="NormalWeb"/>
        <w:spacing w:line="360" w:lineRule="auto"/>
        <w:rPr>
          <w:b/>
          <w:bCs/>
          <w:color w:val="278079" w:themeColor="accent3" w:themeShade="BF"/>
          <w:sz w:val="56"/>
          <w:szCs w:val="56"/>
        </w:rPr>
      </w:pPr>
      <w:r w:rsidRPr="00A076D6">
        <w:rPr>
          <w:i/>
          <w:iCs/>
          <w:sz w:val="56"/>
          <w:szCs w:val="56"/>
        </w:rPr>
        <w:lastRenderedPageBreak/>
        <w:t>{</w:t>
      </w:r>
      <w:r w:rsidRPr="00A076D6">
        <w:rPr>
          <w:b/>
          <w:bCs/>
          <w:i/>
          <w:iCs/>
          <w:sz w:val="56"/>
          <w:szCs w:val="56"/>
        </w:rPr>
        <w:t>Page Break</w:t>
      </w:r>
      <w:r w:rsidRPr="00A076D6">
        <w:rPr>
          <w:i/>
          <w:iCs/>
          <w:sz w:val="56"/>
          <w:szCs w:val="56"/>
        </w:rPr>
        <w:t xml:space="preserve"> for completing Frontend Development PDF}, after that would be Backend PDF}</w:t>
      </w:r>
      <w:r>
        <w:rPr>
          <w:i/>
          <w:iCs/>
          <w:sz w:val="56"/>
          <w:szCs w:val="56"/>
        </w:rPr>
        <w:br/>
      </w:r>
      <w:r w:rsidRPr="00A076D6">
        <w:rPr>
          <w:b/>
          <w:bCs/>
          <w:i/>
          <w:iCs/>
          <w:sz w:val="56"/>
          <w:szCs w:val="56"/>
        </w:rPr>
        <w:t xml:space="preserve">&gt; </w:t>
      </w:r>
      <w:r w:rsidRPr="00A076D6">
        <w:rPr>
          <w:b/>
          <w:bCs/>
          <w:i/>
          <w:iCs/>
          <w:color w:val="278079" w:themeColor="accent3" w:themeShade="BF"/>
          <w:sz w:val="56"/>
          <w:szCs w:val="56"/>
        </w:rPr>
        <w:t xml:space="preserve">complete Frontend </w:t>
      </w:r>
      <w:r w:rsidRPr="00A076D6">
        <w:rPr>
          <w:b/>
          <w:bCs/>
          <w:i/>
          <w:iCs/>
          <w:color w:val="278079" w:themeColor="accent3" w:themeShade="BF"/>
          <w:sz w:val="56"/>
          <w:szCs w:val="56"/>
        </w:rPr>
        <w:br/>
        <w:t>&gt; next Backend</w:t>
      </w:r>
      <w:r w:rsidRPr="00A076D6">
        <w:rPr>
          <w:b/>
          <w:bCs/>
          <w:i/>
          <w:iCs/>
          <w:color w:val="278079" w:themeColor="accent3" w:themeShade="BF"/>
          <w:sz w:val="56"/>
          <w:szCs w:val="56"/>
        </w:rPr>
        <w:br/>
        <w:t>&gt; lastly Full Stack Dev</w:t>
      </w:r>
      <w:r w:rsidR="00D87450">
        <w:rPr>
          <w:b/>
          <w:bCs/>
          <w:i/>
          <w:iCs/>
          <w:color w:val="278079" w:themeColor="accent3" w:themeShade="BF"/>
          <w:sz w:val="56"/>
          <w:szCs w:val="56"/>
        </w:rPr>
        <w:t>e</w:t>
      </w:r>
      <w:r w:rsidRPr="00A076D6">
        <w:rPr>
          <w:b/>
          <w:bCs/>
          <w:i/>
          <w:iCs/>
          <w:color w:val="278079" w:themeColor="accent3" w:themeShade="BF"/>
          <w:sz w:val="56"/>
          <w:szCs w:val="56"/>
        </w:rPr>
        <w:t xml:space="preserve">lopment via </w:t>
      </w:r>
      <w:r w:rsidRPr="00A076D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278079" w:themeColor="accent3" w:themeShade="BF"/>
          <w:sz w:val="56"/>
          <w:szCs w:val="56"/>
        </w:rPr>
        <mc:AlternateContent>
          <mc:Choice Requires="w16se">
            <w16se:symEx w16se:font="Segoe UI Emoji" w16se:char="1F517"/>
          </mc:Choice>
          <mc:Fallback>
            <w:t>🔗</w:t>
          </mc:Fallback>
        </mc:AlternateContent>
      </w:r>
      <w:hyperlink r:id="rId13" w:history="1">
        <w:r w:rsidRPr="00D87450">
          <w:rPr>
            <w:rStyle w:val="Hyperlink"/>
            <w:b/>
            <w:bCs/>
            <w:color w:val="256D9D" w:themeColor="hyperlink" w:themeShade="BF"/>
            <w:sz w:val="56"/>
            <w:szCs w:val="56"/>
          </w:rPr>
          <w:t>rasheedfoundation.org</w:t>
        </w:r>
      </w:hyperlink>
      <w:r w:rsidR="00D87450">
        <w:rPr>
          <w:b/>
          <w:bCs/>
          <w:color w:val="278079" w:themeColor="accent3" w:themeShade="BF"/>
          <w:sz w:val="56"/>
          <w:szCs w:val="56"/>
        </w:rPr>
        <w:br/>
        <w:t>&gt; below is</w:t>
      </w:r>
      <w:r w:rsidR="00F61FE0">
        <w:rPr>
          <w:b/>
          <w:bCs/>
          <w:color w:val="278079" w:themeColor="accent3" w:themeShade="BF"/>
          <w:sz w:val="56"/>
          <w:szCs w:val="56"/>
        </w:rPr>
        <w:t xml:space="preserve"> the Backend Development Section which is not yet started by me yet</w:t>
      </w:r>
      <w:r w:rsidR="00D87450">
        <w:rPr>
          <w:b/>
          <w:bCs/>
          <w:color w:val="278079" w:themeColor="accent3" w:themeShade="BF"/>
          <w:sz w:val="56"/>
          <w:szCs w:val="56"/>
        </w:rPr>
        <w:t xml:space="preserve"> Day1 from the above link</w:t>
      </w:r>
    </w:p>
    <w:p w14:paraId="664CC60C" w14:textId="77777777" w:rsidR="00D87450" w:rsidRDefault="00D87450">
      <w:pPr>
        <w:spacing w:after="200"/>
        <w:rPr>
          <w:rFonts w:ascii="Times New Roman" w:eastAsia="Times New Roman" w:hAnsi="Times New Roman" w:cs="Times New Roman"/>
          <w:bCs/>
          <w:color w:val="278079" w:themeColor="accent3" w:themeShade="BF"/>
          <w:sz w:val="56"/>
          <w:szCs w:val="56"/>
        </w:rPr>
      </w:pPr>
      <w:r>
        <w:rPr>
          <w:b w:val="0"/>
          <w:bCs/>
          <w:color w:val="278079" w:themeColor="accent3" w:themeShade="BF"/>
          <w:sz w:val="56"/>
          <w:szCs w:val="56"/>
        </w:rPr>
        <w:br w:type="page"/>
      </w:r>
    </w:p>
    <w:p w14:paraId="323E576C" w14:textId="507DA216" w:rsidR="00DA7388" w:rsidRPr="001C351E" w:rsidRDefault="000E70A3" w:rsidP="00DA7388">
      <w:pPr>
        <w:pStyle w:val="EmphasisText"/>
        <w:spacing w:line="360" w:lineRule="auto"/>
        <w:ind w:left="810"/>
        <w:jc w:val="center"/>
        <w:rPr>
          <w:rFonts w:ascii="Times New Roman" w:hAnsi="Times New Roman" w:cs="Times New Roman"/>
          <w:color w:val="3B3838" w:themeColor="background2" w:themeShade="40"/>
          <w:sz w:val="32"/>
          <w:szCs w:val="32"/>
        </w:rPr>
      </w:pPr>
      <w:hyperlink r:id="rId14" w:history="1">
        <w:r w:rsidR="00DA7388" w:rsidRPr="000E70A3">
          <w:rPr>
            <w:rStyle w:val="Hyperlink"/>
            <mc:AlternateContent>
              <mc:Choice Requires="w16se">
                <w:rFonts w:ascii="Times New Roman" w:hAnsi="Times New Roman" w:cs="Times New Roman"/>
              </mc:Choice>
              <mc:Fallback>
                <w:rFonts w:ascii="Segoe UI Emoji" w:eastAsia="Segoe UI Emoji" w:hAnsi="Segoe UI Emoji" w:cs="Segoe UI Emoji"/>
              </mc:Fallback>
            </mc:AlternateContent>
            <w:color w:val="082A75" w:themeColor="text2"/>
            <w:sz w:val="52"/>
            <w:szCs w:val="44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  <w:r w:rsidR="00DA7388" w:rsidRPr="000E70A3">
          <w:rPr>
            <w:rStyle w:val="Hyperlink"/>
            <w:rFonts w:ascii="Times New Roman" w:hAnsi="Times New Roman" w:cs="Times New Roman"/>
            <w:color w:val="082A75" w:themeColor="text2"/>
            <w:sz w:val="52"/>
            <w:szCs w:val="44"/>
          </w:rPr>
          <w:t>Back</w:t>
        </w:r>
        <w:r w:rsidR="00DA7388" w:rsidRPr="000E70A3">
          <w:rPr>
            <w:rStyle w:val="Hyperlink"/>
            <w:rFonts w:ascii="Times New Roman" w:hAnsi="Times New Roman" w:cs="Times New Roman"/>
            <w:color w:val="082A75" w:themeColor="text2"/>
            <w:sz w:val="52"/>
            <w:szCs w:val="44"/>
          </w:rPr>
          <w:t>end Development Course</w:t>
        </w:r>
      </w:hyperlink>
      <w:r w:rsidR="00DA7388" w:rsidRPr="000E70A3">
        <w:rPr>
          <w:sz w:val="52"/>
          <w:szCs w:val="44"/>
        </w:rPr>
        <w:t xml:space="preserve"> </w:t>
      </w:r>
      <w:r w:rsidR="00DA7388">
        <w:br/>
      </w:r>
      <w:proofErr w:type="spellStart"/>
      <w:r w:rsidR="00DA7388" w:rsidRPr="001C351E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>Course</w:t>
      </w:r>
      <w:proofErr w:type="spellEnd"/>
      <w:r w:rsidR="00DA7388" w:rsidRPr="001C351E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 xml:space="preserve"> Overview</w:t>
      </w:r>
    </w:p>
    <w:p w14:paraId="25CEC232" w14:textId="03099F7E" w:rsidR="00DA7388" w:rsidRDefault="00DA7388" w:rsidP="00DA7388">
      <w:pPr>
        <w:pStyle w:val="EmphasisText"/>
        <w:spacing w:line="360" w:lineRule="auto"/>
        <w:ind w:left="810"/>
        <w:rPr>
          <w:rFonts w:ascii="Times New Roman" w:hAnsi="Times New Roman" w:cs="Times New Roman"/>
          <w:color w:val="3B3838" w:themeColor="background2" w:themeShade="40"/>
          <w:szCs w:val="28"/>
        </w:rPr>
      </w:pPr>
      <w:r w:rsidRPr="001C351E">
        <w:rPr>
          <w:rFonts w:ascii="Times New Roman" w:hAnsi="Times New Roman" w:cs="Times New Roman"/>
          <w:color w:val="3B3838" w:themeColor="background2" w:themeShade="40"/>
          <w:szCs w:val="28"/>
        </w:rPr>
        <w:t xml:space="preserve">This Course Divided into 7 Subtopics introduces frontend development with </w:t>
      </w:r>
      <w:r w:rsidRPr="00DA7388">
        <w:rPr>
          <w:rFonts w:ascii="Times New Roman" w:hAnsi="Times New Roman" w:cs="Times New Roman"/>
          <w:color w:val="3B3838" w:themeColor="background2" w:themeShade="40"/>
          <w:szCs w:val="28"/>
        </w:rPr>
        <w:t xml:space="preserve">Node.js and </w:t>
      </w:r>
      <w:proofErr w:type="gramStart"/>
      <w:r w:rsidRPr="00DA7388">
        <w:rPr>
          <w:rFonts w:ascii="Times New Roman" w:hAnsi="Times New Roman" w:cs="Times New Roman"/>
          <w:color w:val="3B3838" w:themeColor="background2" w:themeShade="40"/>
          <w:szCs w:val="28"/>
        </w:rPr>
        <w:t>MongoDB</w:t>
      </w:r>
      <w:r>
        <w:rPr>
          <w:rFonts w:ascii="Times New Roman" w:hAnsi="Times New Roman" w:cs="Times New Roman"/>
          <w:color w:val="3B3838" w:themeColor="background2" w:themeShade="40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color w:val="3B3838" w:themeColor="background2" w:themeShade="40"/>
          <w:szCs w:val="28"/>
        </w:rPr>
        <w:t xml:space="preserve"> RESTful APIs, CRUD </w:t>
      </w:r>
      <w:proofErr w:type="spellStart"/>
      <w:r>
        <w:rPr>
          <w:rFonts w:ascii="Times New Roman" w:hAnsi="Times New Roman" w:cs="Times New Roman"/>
          <w:color w:val="3B3838" w:themeColor="background2" w:themeShade="40"/>
          <w:szCs w:val="28"/>
        </w:rPr>
        <w:t>operations</w:t>
      </w:r>
      <w:r w:rsidRPr="001C351E">
        <w:rPr>
          <w:rFonts w:ascii="Times New Roman" w:hAnsi="Times New Roman" w:cs="Times New Roman"/>
          <w:color w:val="3B3838" w:themeColor="background2" w:themeShade="40"/>
          <w:szCs w:val="28"/>
        </w:rPr>
        <w:t>Each</w:t>
      </w:r>
      <w:proofErr w:type="spellEnd"/>
      <w:r w:rsidRPr="001C351E">
        <w:rPr>
          <w:rFonts w:ascii="Times New Roman" w:hAnsi="Times New Roman" w:cs="Times New Roman"/>
          <w:color w:val="3B3838" w:themeColor="background2" w:themeShade="40"/>
          <w:szCs w:val="28"/>
        </w:rPr>
        <w:t xml:space="preserve"> topic is Serial Wise &amp;</w:t>
      </w:r>
      <w:r>
        <w:rPr>
          <w:rFonts w:ascii="Times New Roman" w:hAnsi="Times New Roman" w:cs="Times New Roman"/>
          <w:color w:val="3B3838" w:themeColor="background2" w:themeShade="40"/>
          <w:szCs w:val="28"/>
        </w:rPr>
        <w:t xml:space="preserve"> </w:t>
      </w:r>
      <w:r w:rsidRPr="001C351E">
        <w:rPr>
          <w:rFonts w:ascii="Times New Roman" w:hAnsi="Times New Roman" w:cs="Times New Roman"/>
          <w:color w:val="3B3838" w:themeColor="background2" w:themeShade="40"/>
          <w:szCs w:val="28"/>
        </w:rPr>
        <w:t xml:space="preserve">includes 1 hour of theory, 1 hour of </w:t>
      </w:r>
      <w:proofErr w:type="spellStart"/>
      <w:r w:rsidRPr="001C351E">
        <w:rPr>
          <w:rFonts w:ascii="Times New Roman" w:hAnsi="Times New Roman" w:cs="Times New Roman"/>
          <w:color w:val="3B3838" w:themeColor="background2" w:themeShade="40"/>
          <w:szCs w:val="28"/>
        </w:rPr>
        <w:t>practicals</w:t>
      </w:r>
      <w:proofErr w:type="spellEnd"/>
      <w:r w:rsidRPr="001C351E">
        <w:rPr>
          <w:rFonts w:ascii="Times New Roman" w:hAnsi="Times New Roman" w:cs="Times New Roman"/>
          <w:color w:val="3B3838" w:themeColor="background2" w:themeShade="40"/>
          <w:szCs w:val="28"/>
        </w:rPr>
        <w:t>, (7x2 = 14 hours total).</w:t>
      </w:r>
    </w:p>
    <w:p w14:paraId="442E1A75" w14:textId="21DCD5C0" w:rsidR="00DA7388" w:rsidRDefault="00DA7388" w:rsidP="00DA7388">
      <w:pPr>
        <w:pStyle w:val="EmphasisText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3B3838" w:themeColor="background2" w:themeShade="40"/>
          <w:szCs w:val="28"/>
        </w:rPr>
      </w:pPr>
      <w:r>
        <w:rPr>
          <w:rFonts w:ascii="Times New Roman" w:hAnsi="Times New Roman" w:cs="Times New Roman"/>
          <w:color w:val="3B3838" w:themeColor="background2" w:themeShade="40"/>
          <w:szCs w:val="28"/>
        </w:rPr>
        <w:t>Backend basics</w:t>
      </w:r>
    </w:p>
    <w:p w14:paraId="3000E085" w14:textId="77777777" w:rsidR="00DA7388" w:rsidRDefault="00DA7388">
      <w:pPr>
        <w:spacing w:after="200"/>
        <w:rPr>
          <w:rFonts w:ascii="Times New Roman" w:hAnsi="Times New Roman" w:cs="Times New Roman"/>
          <w:color w:val="3B3838" w:themeColor="background2" w:themeShade="40"/>
          <w:szCs w:val="28"/>
        </w:rPr>
      </w:pPr>
      <w:r>
        <w:rPr>
          <w:rFonts w:ascii="Times New Roman" w:hAnsi="Times New Roman" w:cs="Times New Roman"/>
          <w:color w:val="3B3838" w:themeColor="background2" w:themeShade="40"/>
          <w:szCs w:val="28"/>
        </w:rPr>
        <w:br w:type="page"/>
      </w:r>
    </w:p>
    <w:p w14:paraId="07FCD1DB" w14:textId="3CC1F69A" w:rsidR="00DA7388" w:rsidRPr="00DA7388" w:rsidRDefault="00DA7388" w:rsidP="00DA7388">
      <w:pPr>
        <w:pStyle w:val="EmphasisText"/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52"/>
          <w:szCs w:val="44"/>
          <w:u w:val="single"/>
        </w:rPr>
        <w:lastRenderedPageBreak/>
        <w:t xml:space="preserve">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52"/>
          <w:szCs w:val="44"/>
          <w:u w:val="single"/>
        </w:rPr>
        <mc:AlternateContent>
          <mc:Choice Requires="w16se">
            <w16se:symEx w16se:font="Segoe UI Emoji" w16se:char="1F517"/>
          </mc:Choice>
          <mc:Fallback>
            <w:t>🔗</w:t>
          </mc:Fallback>
        </mc:AlternateContent>
      </w:r>
      <w:hyperlink r:id="rId15" w:history="1">
        <w:r w:rsidRPr="00DA7388">
          <w:rPr>
            <w:rStyle w:val="Hyperlink"/>
            <w:rFonts w:ascii="Times New Roman" w:hAnsi="Times New Roman" w:cs="Times New Roman"/>
            <w:color w:val="082A75" w:themeColor="text2"/>
            <w:sz w:val="52"/>
            <w:szCs w:val="44"/>
          </w:rPr>
          <w:t xml:space="preserve">7 Day Full Stack </w:t>
        </w:r>
        <w:r w:rsidRPr="00DA7388">
          <w:rPr>
            <w:rStyle w:val="Hyperlink"/>
            <w:rFonts w:ascii="Times New Roman" w:hAnsi="Times New Roman" w:cs="Times New Roman"/>
            <w:color w:val="082A75" w:themeColor="text2"/>
            <w:sz w:val="52"/>
            <w:szCs w:val="44"/>
          </w:rPr>
          <w:t>Development Course</w:t>
        </w:r>
        <w:r w:rsidRPr="00DA7388">
          <w:rPr>
            <w:rStyle w:val="Hyperlink"/>
            <w:rFonts w:ascii="Times New Roman" w:hAnsi="Times New Roman" w:cs="Times New Roman"/>
            <w:color w:val="082A75" w:themeColor="text2"/>
            <w:sz w:val="52"/>
            <w:szCs w:val="44"/>
          </w:rPr>
          <w:br/>
        </w:r>
      </w:hyperlink>
    </w:p>
    <w:p w14:paraId="1E6FA9FC" w14:textId="07C1F6A9" w:rsidR="00A076D6" w:rsidRDefault="000E70A3" w:rsidP="000E70A3">
      <w:pPr>
        <w:pStyle w:val="NormalWeb"/>
        <w:spacing w:line="360" w:lineRule="auto"/>
        <w:rPr>
          <w:sz w:val="28"/>
          <w:szCs w:val="28"/>
        </w:rPr>
      </w:pPr>
      <w:r w:rsidRPr="000E70A3">
        <w:rPr>
          <w:sz w:val="28"/>
          <w:szCs w:val="28"/>
        </w:rPr>
        <w:t>This course, provided by the Rasheed Foundation, serves as the core foundation for this internship. It spans seven days, with each day focusing on essential theoretical concepts delivered through e-study material, practical exercises to apply the knowledge, and a short Q&amp;A session to reinforce learning. Progressing through each day requires consistent effort and dedication to reach the next level</w:t>
      </w:r>
    </w:p>
    <w:p w14:paraId="6335C7F7" w14:textId="58A6CCCC" w:rsidR="000E70A3" w:rsidRPr="000E70A3" w:rsidRDefault="000E70A3" w:rsidP="000E70A3">
      <w:pPr>
        <w:pStyle w:val="NormalWeb"/>
        <w:spacing w:line="360" w:lineRule="auto"/>
        <w:ind w:left="720"/>
        <w:rPr>
          <w:b/>
          <w:bCs/>
          <w:sz w:val="32"/>
          <w:szCs w:val="32"/>
          <w:u w:val="single"/>
        </w:rPr>
      </w:pPr>
      <w:r w:rsidRPr="000E70A3">
        <w:rPr>
          <w:b/>
          <w:bCs/>
          <w:sz w:val="32"/>
          <w:szCs w:val="32"/>
          <w:u w:val="single"/>
        </w:rPr>
        <w:t>Day</w:t>
      </w:r>
      <w:proofErr w:type="gramStart"/>
      <w:r w:rsidRPr="000E70A3">
        <w:rPr>
          <w:b/>
          <w:bCs/>
          <w:sz w:val="32"/>
          <w:szCs w:val="32"/>
          <w:u w:val="single"/>
        </w:rPr>
        <w:t>1</w:t>
      </w:r>
      <w:r>
        <w:rPr>
          <w:b/>
          <w:bCs/>
          <w:sz w:val="32"/>
          <w:szCs w:val="32"/>
          <w:u w:val="single"/>
        </w:rPr>
        <w:t xml:space="preserve"> </w:t>
      </w:r>
      <w:r w:rsidRPr="000E70A3">
        <w:rPr>
          <w:b/>
          <w:bCs/>
          <w:sz w:val="32"/>
          <w:szCs w:val="32"/>
          <w:u w:val="single"/>
        </w:rPr>
        <w:t>:</w:t>
      </w:r>
      <w:proofErr w:type="gramEnd"/>
      <w:r w:rsidRPr="000E70A3">
        <w:rPr>
          <w:b/>
          <w:bCs/>
          <w:sz w:val="32"/>
          <w:szCs w:val="32"/>
          <w:u w:val="single"/>
        </w:rPr>
        <w:t>: Introduction to Web Development</w:t>
      </w:r>
    </w:p>
    <w:p w14:paraId="6044CF6F" w14:textId="0A1EA843" w:rsidR="000E70A3" w:rsidRDefault="000E70A3" w:rsidP="000E70A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0E70A3">
        <w:rPr>
          <w:b/>
          <w:bCs/>
          <w:sz w:val="28"/>
          <w:szCs w:val="28"/>
        </w:rPr>
        <w:t xml:space="preserve">theoretical </w:t>
      </w:r>
      <w:proofErr w:type="gramStart"/>
      <w:r w:rsidRPr="000E70A3">
        <w:rPr>
          <w:b/>
          <w:bCs/>
          <w:sz w:val="28"/>
          <w:szCs w:val="28"/>
        </w:rPr>
        <w:t>concepts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Pr="000E70A3">
        <w:rPr>
          <w:i/>
          <w:iCs/>
          <w:sz w:val="28"/>
          <w:szCs w:val="28"/>
        </w:rPr>
        <w:t>Brief introduction (2 liner) of each term</w:t>
      </w:r>
      <w:r>
        <w:rPr>
          <w:sz w:val="28"/>
          <w:szCs w:val="28"/>
        </w:rPr>
        <w:t xml:space="preserve"> </w:t>
      </w:r>
    </w:p>
    <w:p w14:paraId="65EB0487" w14:textId="5529D088" w:rsidR="000E70A3" w:rsidRPr="000E70A3" w:rsidRDefault="000E70A3" w:rsidP="000E70A3">
      <w:pPr>
        <w:pStyle w:val="NormalWeb"/>
        <w:numPr>
          <w:ilvl w:val="0"/>
          <w:numId w:val="8"/>
        </w:numPr>
        <w:spacing w:line="360" w:lineRule="auto"/>
        <w:jc w:val="both"/>
        <w:rPr>
          <w:i/>
          <w:iCs/>
          <w:sz w:val="28"/>
          <w:szCs w:val="28"/>
        </w:rPr>
      </w:pPr>
      <w:r w:rsidRPr="000E70A3">
        <w:rPr>
          <w:b/>
          <w:bCs/>
          <w:sz w:val="28"/>
          <w:szCs w:val="28"/>
        </w:rPr>
        <w:t xml:space="preserve">Practical </w:t>
      </w:r>
      <w:proofErr w:type="gramStart"/>
      <w:r w:rsidRPr="000E70A3">
        <w:rPr>
          <w:b/>
          <w:bCs/>
          <w:sz w:val="28"/>
          <w:szCs w:val="28"/>
        </w:rPr>
        <w:t>exercise :</w:t>
      </w:r>
      <w:proofErr w:type="gramEnd"/>
      <w:r>
        <w:rPr>
          <w:sz w:val="28"/>
          <w:szCs w:val="28"/>
        </w:rPr>
        <w:t xml:space="preserve"> </w:t>
      </w:r>
      <w:r w:rsidRPr="000E70A3">
        <w:rPr>
          <w:i/>
          <w:iCs/>
          <w:sz w:val="28"/>
          <w:szCs w:val="28"/>
        </w:rPr>
        <w:t xml:space="preserve">all the practical </w:t>
      </w:r>
      <w:proofErr w:type="spellStart"/>
      <w:r w:rsidRPr="000E70A3">
        <w:rPr>
          <w:i/>
          <w:iCs/>
          <w:sz w:val="28"/>
          <w:szCs w:val="28"/>
        </w:rPr>
        <w:t>Exercisies</w:t>
      </w:r>
      <w:proofErr w:type="spellEnd"/>
      <w:r w:rsidRPr="000E70A3">
        <w:rPr>
          <w:i/>
          <w:iCs/>
          <w:sz w:val="28"/>
          <w:szCs w:val="28"/>
        </w:rPr>
        <w:t xml:space="preserve"> in the link with screenshot attached wherever necessary</w:t>
      </w:r>
    </w:p>
    <w:p w14:paraId="64026338" w14:textId="64A54A19" w:rsidR="000E70A3" w:rsidRDefault="000E70A3" w:rsidP="000E70A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0E70A3">
        <w:rPr>
          <w:b/>
          <w:bCs/>
          <w:sz w:val="28"/>
          <w:szCs w:val="28"/>
        </w:rPr>
        <w:t xml:space="preserve">Knowledge </w:t>
      </w:r>
      <w:proofErr w:type="gramStart"/>
      <w:r w:rsidRPr="000E70A3">
        <w:rPr>
          <w:b/>
          <w:bCs/>
          <w:sz w:val="28"/>
          <w:szCs w:val="28"/>
        </w:rPr>
        <w:t>check :</w:t>
      </w:r>
      <w:proofErr w:type="gramEnd"/>
      <w:r>
        <w:rPr>
          <w:sz w:val="28"/>
          <w:szCs w:val="28"/>
        </w:rPr>
        <w:t xml:space="preserve"> </w:t>
      </w:r>
      <w:r w:rsidRPr="000E70A3">
        <w:rPr>
          <w:i/>
          <w:iCs/>
          <w:sz w:val="28"/>
          <w:szCs w:val="28"/>
        </w:rPr>
        <w:t xml:space="preserve">//all the </w:t>
      </w:r>
      <w:proofErr w:type="spellStart"/>
      <w:r w:rsidRPr="000E70A3">
        <w:rPr>
          <w:i/>
          <w:iCs/>
          <w:sz w:val="28"/>
          <w:szCs w:val="28"/>
        </w:rPr>
        <w:t>QnA</w:t>
      </w:r>
      <w:proofErr w:type="spellEnd"/>
    </w:p>
    <w:p w14:paraId="6F5B042A" w14:textId="3EA94041" w:rsidR="000E70A3" w:rsidRPr="000E70A3" w:rsidRDefault="000E70A3" w:rsidP="000E70A3">
      <w:pPr>
        <w:pStyle w:val="Heading2"/>
        <w:pBdr>
          <w:bottom w:val="single" w:sz="12" w:space="8" w:color="F1F1F1"/>
        </w:pBdr>
        <w:shd w:val="clear" w:color="auto" w:fill="FFFFFF"/>
        <w:spacing w:after="375" w:line="828" w:lineRule="atLeast"/>
        <w:ind w:left="720"/>
        <w:rPr>
          <w:rFonts w:ascii="Arial" w:hAnsi="Arial" w:cs="Arial"/>
          <w:b/>
          <w:bCs/>
          <w:color w:val="2C3E50"/>
          <w:sz w:val="32"/>
          <w:szCs w:val="32"/>
        </w:rPr>
      </w:pPr>
      <w:r w:rsidRPr="000E70A3">
        <w:rPr>
          <w:rFonts w:ascii="Arial" w:hAnsi="Arial" w:cs="Arial"/>
          <w:b/>
          <w:bCs/>
          <w:color w:val="2C3E50"/>
          <w:sz w:val="32"/>
          <w:szCs w:val="32"/>
        </w:rPr>
        <w:t>Day</w:t>
      </w:r>
      <w:r w:rsidRPr="000E70A3">
        <w:rPr>
          <w:rFonts w:ascii="Arial" w:hAnsi="Arial" w:cs="Arial"/>
          <w:b/>
          <w:bCs/>
          <w:color w:val="2C3E50"/>
          <w:sz w:val="32"/>
          <w:szCs w:val="32"/>
        </w:rPr>
        <w:t xml:space="preserve"> </w:t>
      </w:r>
      <w:proofErr w:type="gramStart"/>
      <w:r w:rsidRPr="000E70A3">
        <w:rPr>
          <w:rFonts w:ascii="Arial" w:hAnsi="Arial" w:cs="Arial"/>
          <w:b/>
          <w:bCs/>
          <w:color w:val="2C3E50"/>
          <w:sz w:val="32"/>
          <w:szCs w:val="32"/>
        </w:rPr>
        <w:t>2 :</w:t>
      </w:r>
      <w:proofErr w:type="gramEnd"/>
      <w:r w:rsidRPr="000E70A3">
        <w:rPr>
          <w:rFonts w:ascii="Arial" w:hAnsi="Arial" w:cs="Arial"/>
          <w:b/>
          <w:bCs/>
          <w:color w:val="2C3E50"/>
          <w:sz w:val="32"/>
          <w:szCs w:val="32"/>
        </w:rPr>
        <w:t>:</w:t>
      </w:r>
      <w:r w:rsidRPr="000E70A3">
        <w:rPr>
          <w:rFonts w:ascii="Arial" w:hAnsi="Arial" w:cs="Arial"/>
          <w:b/>
          <w:bCs/>
          <w:color w:val="2C3E50"/>
          <w:sz w:val="32"/>
          <w:szCs w:val="32"/>
        </w:rPr>
        <w:t xml:space="preserve"> </w:t>
      </w:r>
    </w:p>
    <w:p w14:paraId="7AEFEF09" w14:textId="77777777" w:rsidR="000E70A3" w:rsidRDefault="000E70A3" w:rsidP="000E70A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theoretical </w:t>
      </w:r>
      <w:proofErr w:type="gramStart"/>
      <w:r>
        <w:rPr>
          <w:sz w:val="28"/>
          <w:szCs w:val="28"/>
        </w:rPr>
        <w:t>concepts :</w:t>
      </w:r>
      <w:proofErr w:type="gramEnd"/>
    </w:p>
    <w:p w14:paraId="61B21C49" w14:textId="77777777" w:rsidR="000E70A3" w:rsidRDefault="000E70A3" w:rsidP="000E70A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Practical </w:t>
      </w:r>
      <w:proofErr w:type="gramStart"/>
      <w:r>
        <w:rPr>
          <w:sz w:val="28"/>
          <w:szCs w:val="28"/>
        </w:rPr>
        <w:t>exercise :</w:t>
      </w:r>
      <w:proofErr w:type="gramEnd"/>
    </w:p>
    <w:p w14:paraId="08F40BA4" w14:textId="77777777" w:rsidR="000E70A3" w:rsidRDefault="000E70A3" w:rsidP="000E70A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Knowledge </w:t>
      </w:r>
      <w:proofErr w:type="gramStart"/>
      <w:r>
        <w:rPr>
          <w:sz w:val="28"/>
          <w:szCs w:val="28"/>
        </w:rPr>
        <w:t>check :</w:t>
      </w:r>
      <w:proofErr w:type="gramEnd"/>
    </w:p>
    <w:p w14:paraId="7F97BB0D" w14:textId="77777777" w:rsidR="000E70A3" w:rsidRPr="000E70A3" w:rsidRDefault="000E70A3" w:rsidP="000E70A3"/>
    <w:p w14:paraId="32CE5C18" w14:textId="77777777" w:rsidR="000E70A3" w:rsidRDefault="000E70A3" w:rsidP="000E70A3">
      <w:pPr>
        <w:pStyle w:val="NormalWeb"/>
        <w:spacing w:line="360" w:lineRule="auto"/>
        <w:ind w:left="720"/>
        <w:rPr>
          <w:sz w:val="28"/>
          <w:szCs w:val="28"/>
        </w:rPr>
      </w:pPr>
    </w:p>
    <w:p w14:paraId="327E34DC" w14:textId="77777777" w:rsidR="000E70A3" w:rsidRPr="000E70A3" w:rsidRDefault="000E70A3" w:rsidP="000E70A3">
      <w:pPr>
        <w:pStyle w:val="NormalWeb"/>
        <w:spacing w:line="360" w:lineRule="auto"/>
        <w:rPr>
          <w:sz w:val="28"/>
          <w:szCs w:val="28"/>
        </w:rPr>
      </w:pPr>
    </w:p>
    <w:sectPr w:rsidR="000E70A3" w:rsidRPr="000E70A3" w:rsidSect="00D87450">
      <w:headerReference w:type="default" r:id="rId16"/>
      <w:footerReference w:type="default" r:id="rId17"/>
      <w:pgSz w:w="12240" w:h="15840"/>
      <w:pgMar w:top="720" w:right="1152" w:bottom="720" w:left="1152" w:header="0" w:footer="28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EB552" w14:textId="77777777" w:rsidR="00141FAD" w:rsidRDefault="00141FAD">
      <w:r>
        <w:separator/>
      </w:r>
    </w:p>
    <w:p w14:paraId="2E9ED75F" w14:textId="77777777" w:rsidR="00141FAD" w:rsidRDefault="00141FAD"/>
  </w:endnote>
  <w:endnote w:type="continuationSeparator" w:id="0">
    <w:p w14:paraId="3D432DEF" w14:textId="77777777" w:rsidR="00141FAD" w:rsidRDefault="00141FAD">
      <w:r>
        <w:continuationSeparator/>
      </w:r>
    </w:p>
    <w:p w14:paraId="5546034A" w14:textId="77777777" w:rsidR="00141FAD" w:rsidRDefault="00141F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1D479C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650F33B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75A17" w14:textId="77777777" w:rsidR="00141FAD" w:rsidRDefault="00141FAD">
      <w:r>
        <w:separator/>
      </w:r>
    </w:p>
    <w:p w14:paraId="42580A7C" w14:textId="77777777" w:rsidR="00141FAD" w:rsidRDefault="00141FAD"/>
  </w:footnote>
  <w:footnote w:type="continuationSeparator" w:id="0">
    <w:p w14:paraId="2A02C213" w14:textId="77777777" w:rsidR="00141FAD" w:rsidRDefault="00141FAD">
      <w:r>
        <w:continuationSeparator/>
      </w:r>
    </w:p>
    <w:p w14:paraId="46DC0DB9" w14:textId="77777777" w:rsidR="00141FAD" w:rsidRDefault="00141F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BAC032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DF2EE47" w14:textId="77777777" w:rsidR="00D077E9" w:rsidRDefault="00D077E9">
          <w:pPr>
            <w:pStyle w:val="Header"/>
          </w:pPr>
        </w:p>
      </w:tc>
    </w:tr>
  </w:tbl>
  <w:p w14:paraId="110164C2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F0E91"/>
    <w:multiLevelType w:val="multilevel"/>
    <w:tmpl w:val="B06CC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F37D9"/>
    <w:multiLevelType w:val="hybridMultilevel"/>
    <w:tmpl w:val="DD6AA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85171"/>
    <w:multiLevelType w:val="multilevel"/>
    <w:tmpl w:val="6A187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16F16"/>
    <w:multiLevelType w:val="multilevel"/>
    <w:tmpl w:val="D8F49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C44989"/>
    <w:multiLevelType w:val="hybridMultilevel"/>
    <w:tmpl w:val="37ECD9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74C2C"/>
    <w:multiLevelType w:val="multilevel"/>
    <w:tmpl w:val="D2D0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2577E"/>
    <w:multiLevelType w:val="multilevel"/>
    <w:tmpl w:val="A5486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36155C"/>
    <w:multiLevelType w:val="hybridMultilevel"/>
    <w:tmpl w:val="19AC43B2"/>
    <w:lvl w:ilvl="0" w:tplc="6ED8F4CC">
      <w:start w:val="1"/>
      <w:numFmt w:val="decimal"/>
      <w:lvlText w:val="%1."/>
      <w:lvlJc w:val="left"/>
      <w:pPr>
        <w:ind w:left="810" w:hanging="360"/>
      </w:pPr>
      <w:rPr>
        <w:b/>
        <w:bCs/>
        <w:i w:val="0"/>
        <w:i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BC2447"/>
    <w:multiLevelType w:val="hybridMultilevel"/>
    <w:tmpl w:val="FDEC13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6B03A2"/>
    <w:multiLevelType w:val="hybridMultilevel"/>
    <w:tmpl w:val="04465A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171188">
    <w:abstractNumId w:val="2"/>
  </w:num>
  <w:num w:numId="2" w16cid:durableId="1516308173">
    <w:abstractNumId w:val="0"/>
  </w:num>
  <w:num w:numId="3" w16cid:durableId="1031958795">
    <w:abstractNumId w:val="1"/>
  </w:num>
  <w:num w:numId="4" w16cid:durableId="1098718336">
    <w:abstractNumId w:val="6"/>
  </w:num>
  <w:num w:numId="5" w16cid:durableId="256598612">
    <w:abstractNumId w:val="5"/>
  </w:num>
  <w:num w:numId="6" w16cid:durableId="1987127782">
    <w:abstractNumId w:val="3"/>
  </w:num>
  <w:num w:numId="7" w16cid:durableId="1761755102">
    <w:abstractNumId w:val="7"/>
  </w:num>
  <w:num w:numId="8" w16cid:durableId="1764104890">
    <w:abstractNumId w:val="4"/>
  </w:num>
  <w:num w:numId="9" w16cid:durableId="1967663369">
    <w:abstractNumId w:val="8"/>
  </w:num>
  <w:num w:numId="10" w16cid:durableId="20474124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5E7"/>
    <w:rsid w:val="00023593"/>
    <w:rsid w:val="0002482E"/>
    <w:rsid w:val="00050324"/>
    <w:rsid w:val="000A0150"/>
    <w:rsid w:val="000E63C9"/>
    <w:rsid w:val="000E70A3"/>
    <w:rsid w:val="00130E9D"/>
    <w:rsid w:val="00141FAD"/>
    <w:rsid w:val="00150A6D"/>
    <w:rsid w:val="00185B35"/>
    <w:rsid w:val="001B7CAF"/>
    <w:rsid w:val="001C351E"/>
    <w:rsid w:val="001F2BC8"/>
    <w:rsid w:val="001F5971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24575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46C06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9E0CB5"/>
    <w:rsid w:val="00A076D6"/>
    <w:rsid w:val="00A23AFA"/>
    <w:rsid w:val="00A31B3E"/>
    <w:rsid w:val="00A532F3"/>
    <w:rsid w:val="00A8489E"/>
    <w:rsid w:val="00A87E74"/>
    <w:rsid w:val="00AC29F3"/>
    <w:rsid w:val="00B231E5"/>
    <w:rsid w:val="00B405E7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87450"/>
    <w:rsid w:val="00D90290"/>
    <w:rsid w:val="00DA7388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61FE0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F11111"/>
  <w15:docId w15:val="{C2563438-19F1-4CB1-981E-BD776F49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0235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Strong">
    <w:name w:val="Strong"/>
    <w:basedOn w:val="DefaultParagraphFont"/>
    <w:uiPriority w:val="22"/>
    <w:qFormat/>
    <w:rsid w:val="00B405E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5"/>
    <w:rsid w:val="00023593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NormalWeb">
    <w:name w:val="Normal (Web)"/>
    <w:basedOn w:val="Normal"/>
    <w:uiPriority w:val="99"/>
    <w:unhideWhenUsed/>
    <w:rsid w:val="000235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2359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23593"/>
    <w:rPr>
      <w:i/>
      <w:iCs/>
    </w:rPr>
  </w:style>
  <w:style w:type="paragraph" w:styleId="ListParagraph">
    <w:name w:val="List Paragraph"/>
    <w:basedOn w:val="Normal"/>
    <w:uiPriority w:val="34"/>
    <w:unhideWhenUsed/>
    <w:qFormat/>
    <w:rsid w:val="000235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7450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74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asheedfoundation.org/full-stack-development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asheedfoundation.org/full-stack-development/" TargetMode="Externa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adilnvm/Rasheed-Fundation/blob/main/Backend%20Developer%20Course%20Syllabus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n-US%7bC0C5091D-C1C5-4A2F-AD0E-77E2D7C68C9C%7d\%7b25250340-820A-4C25-95FE-6C22D959AA68%7dTF7e53ee0d-dd7d-4335-8cfd-efae5a747b05e609b54c_win32-b0e449eb299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758DA8530E4441AE05779E079BD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21EBD2-1C2D-4E32-9831-4B12CC29DB69}"/>
      </w:docPartPr>
      <w:docPartBody>
        <w:p w:rsidR="006D59BB" w:rsidRDefault="00000000">
          <w:pPr>
            <w:pStyle w:val="03758DA8530E4441AE05779E079BD16E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July 20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EE"/>
    <w:rsid w:val="006D59BB"/>
    <w:rsid w:val="00A36CEE"/>
    <w:rsid w:val="00F72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kern w:val="0"/>
      <w:sz w:val="32"/>
      <w14:ligatures w14:val="none"/>
    </w:rPr>
  </w:style>
  <w:style w:type="paragraph" w:customStyle="1" w:styleId="03758DA8530E4441AE05779E079BD16E">
    <w:name w:val="03758DA8530E4441AE05779E079BD1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E7E0E-12D3-4E15-B98D-7A4F6151B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{25250340-820A-4C25-95FE-6C22D959AA68}TF7e53ee0d-dd7d-4335-8cfd-efae5a747b05e609b54c_win32-b0e449eb2992</Template>
  <TotalTime>2</TotalTime>
  <Pages>8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keywords/>
  <cp:lastModifiedBy>Armaan khan</cp:lastModifiedBy>
  <cp:revision>2</cp:revision>
  <cp:lastPrinted>2006-08-01T17:47:00Z</cp:lastPrinted>
  <dcterms:created xsi:type="dcterms:W3CDTF">2025-07-21T19:52:00Z</dcterms:created>
  <dcterms:modified xsi:type="dcterms:W3CDTF">2025-07-21T19:52:00Z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